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1CBFC" w14:textId="62096BB8" w:rsidR="00FB53B3" w:rsidRDefault="00AB73A5" w:rsidP="00830BD9">
      <w:pPr>
        <w:pStyle w:val="Heading2"/>
        <w:spacing w:before="0" w:beforeAutospacing="0" w:after="0" w:afterAutospacing="0"/>
        <w:rPr>
          <w:sz w:val="24"/>
          <w:szCs w:val="24"/>
          <w:lang w:val="hr-HR"/>
        </w:rPr>
      </w:pPr>
      <w:r w:rsidRPr="006C2824">
        <w:rPr>
          <w:sz w:val="24"/>
          <w:szCs w:val="24"/>
          <w:lang w:val="hr-HR"/>
        </w:rPr>
        <w:t xml:space="preserve">Analiza web </w:t>
      </w:r>
      <w:r w:rsidR="00EE7269">
        <w:rPr>
          <w:sz w:val="24"/>
          <w:szCs w:val="24"/>
          <w:lang w:val="hr-HR"/>
        </w:rPr>
        <w:t xml:space="preserve">projekta </w:t>
      </w:r>
      <w:r w:rsidR="00AE3365">
        <w:rPr>
          <w:bCs w:val="0"/>
          <w:sz w:val="24"/>
          <w:szCs w:val="24"/>
          <w:lang w:val="hr-HR"/>
        </w:rPr>
        <w:t>Stranica o Slavonskom Brodu</w:t>
      </w:r>
    </w:p>
    <w:p w14:paraId="0250051A" w14:textId="77777777" w:rsidR="00FB53B3" w:rsidRPr="006C2824" w:rsidRDefault="00FB53B3" w:rsidP="00830BD9">
      <w:pPr>
        <w:pStyle w:val="Heading2"/>
        <w:spacing w:before="0" w:beforeAutospacing="0" w:after="0" w:afterAutospacing="0"/>
        <w:rPr>
          <w:sz w:val="24"/>
          <w:szCs w:val="24"/>
          <w:lang w:val="hr-HR"/>
        </w:rPr>
      </w:pPr>
    </w:p>
    <w:p w14:paraId="52E0565D" w14:textId="17342965" w:rsidR="00830BD9" w:rsidRDefault="00FB53B3" w:rsidP="00830BD9">
      <w:pPr>
        <w:pStyle w:val="Heading2"/>
        <w:spacing w:before="0" w:beforeAutospacing="0" w:after="0" w:afterAutospacing="0"/>
        <w:rPr>
          <w:b w:val="0"/>
          <w:sz w:val="24"/>
          <w:szCs w:val="24"/>
          <w:lang w:val="hr-HR"/>
        </w:rPr>
      </w:pPr>
      <w:r w:rsidRPr="00807636">
        <w:rPr>
          <w:bCs w:val="0"/>
          <w:sz w:val="24"/>
          <w:szCs w:val="24"/>
          <w:lang w:val="hr-HR"/>
        </w:rPr>
        <w:t xml:space="preserve">Analizu proveo/la: </w:t>
      </w:r>
      <w:r w:rsidR="00AE3365">
        <w:rPr>
          <w:bCs w:val="0"/>
          <w:sz w:val="24"/>
          <w:szCs w:val="24"/>
          <w:lang w:val="hr-HR"/>
        </w:rPr>
        <w:t>Mislav Babić</w:t>
      </w:r>
      <w:r w:rsidR="00830BD9" w:rsidRPr="006C2824">
        <w:rPr>
          <w:sz w:val="24"/>
          <w:szCs w:val="24"/>
          <w:lang w:val="hr-HR"/>
        </w:rPr>
        <w:br/>
      </w:r>
      <w:r w:rsidR="00B17EBB" w:rsidRPr="006C2824">
        <w:rPr>
          <w:b w:val="0"/>
          <w:sz w:val="24"/>
          <w:szCs w:val="24"/>
          <w:lang w:val="hr-HR"/>
        </w:rPr>
        <w:t>Korišteni web preglednik</w:t>
      </w:r>
      <w:r w:rsidR="00466C8A">
        <w:rPr>
          <w:b w:val="0"/>
          <w:sz w:val="24"/>
          <w:szCs w:val="24"/>
          <w:lang w:val="hr-HR"/>
        </w:rPr>
        <w:t xml:space="preserve"> na desktopu/laptopu</w:t>
      </w:r>
      <w:r w:rsidR="00B17EBB" w:rsidRPr="006C2824">
        <w:rPr>
          <w:b w:val="0"/>
          <w:sz w:val="24"/>
          <w:szCs w:val="24"/>
          <w:lang w:val="hr-HR"/>
        </w:rPr>
        <w:t xml:space="preserve">: </w:t>
      </w:r>
      <w:r w:rsidR="00AE3365">
        <w:rPr>
          <w:b w:val="0"/>
          <w:sz w:val="24"/>
          <w:szCs w:val="24"/>
          <w:lang w:val="hr-HR"/>
        </w:rPr>
        <w:t>Google Chrome</w:t>
      </w:r>
    </w:p>
    <w:p w14:paraId="4B786096" w14:textId="21FAE291" w:rsidR="00830BD9" w:rsidRDefault="00830BD9" w:rsidP="00830BD9">
      <w:pPr>
        <w:pStyle w:val="Heading2"/>
        <w:spacing w:before="0" w:beforeAutospacing="0" w:after="0" w:afterAutospacing="0"/>
        <w:jc w:val="center"/>
        <w:rPr>
          <w:b w:val="0"/>
          <w:sz w:val="24"/>
          <w:szCs w:val="24"/>
          <w:lang w:val="hr-HR"/>
        </w:rPr>
      </w:pPr>
    </w:p>
    <w:p w14:paraId="30D29737" w14:textId="77777777" w:rsidR="00807636" w:rsidRPr="006C2824" w:rsidRDefault="00807636" w:rsidP="00830BD9">
      <w:pPr>
        <w:pStyle w:val="Heading2"/>
        <w:spacing w:before="0" w:beforeAutospacing="0" w:after="0" w:afterAutospacing="0"/>
        <w:jc w:val="center"/>
        <w:rPr>
          <w:sz w:val="24"/>
          <w:szCs w:val="24"/>
          <w:lang w:val="hr-HR"/>
        </w:rPr>
      </w:pPr>
    </w:p>
    <w:p w14:paraId="641E257E" w14:textId="274C940E" w:rsidR="005A6D2D" w:rsidRPr="006C2824" w:rsidRDefault="00D64627" w:rsidP="00830BD9">
      <w:pPr>
        <w:jc w:val="center"/>
        <w:rPr>
          <w:b/>
          <w:bCs/>
          <w:lang w:val="hr-HR"/>
        </w:rPr>
      </w:pPr>
      <w:r w:rsidRPr="006C2824">
        <w:rPr>
          <w:b/>
          <w:bCs/>
          <w:lang w:val="hr-HR"/>
        </w:rPr>
        <w:t xml:space="preserve">Heurističko vrednovanje </w:t>
      </w:r>
      <w:r w:rsidR="00AB73A5" w:rsidRPr="006C2824">
        <w:rPr>
          <w:b/>
          <w:bCs/>
          <w:lang w:val="hr-HR"/>
        </w:rPr>
        <w:t xml:space="preserve">web </w:t>
      </w:r>
      <w:r w:rsidR="00F35629">
        <w:rPr>
          <w:b/>
          <w:bCs/>
          <w:lang w:val="hr-HR"/>
        </w:rPr>
        <w:t>projekta</w:t>
      </w:r>
      <w:r w:rsidR="003A21ED" w:rsidRPr="006C2824">
        <w:rPr>
          <w:b/>
          <w:bCs/>
          <w:lang w:val="hr-HR"/>
        </w:rPr>
        <w:t xml:space="preserve"> </w:t>
      </w:r>
      <w:r w:rsidR="00AB73A5" w:rsidRPr="006C2824">
        <w:rPr>
          <w:b/>
          <w:bCs/>
          <w:lang w:val="hr-HR"/>
        </w:rPr>
        <w:t xml:space="preserve"> </w:t>
      </w:r>
    </w:p>
    <w:p w14:paraId="73914C28" w14:textId="77777777" w:rsidR="008A0DC4" w:rsidRPr="006C2824" w:rsidRDefault="008A0DC4">
      <w:pPr>
        <w:rPr>
          <w:lang w:val="hr-HR"/>
        </w:rPr>
      </w:pPr>
    </w:p>
    <w:p w14:paraId="2034C41C" w14:textId="2152EE2E" w:rsidR="00F35629" w:rsidRPr="00EE7269" w:rsidRDefault="00F35629" w:rsidP="003A21ED">
      <w:pPr>
        <w:pStyle w:val="Arial11"/>
        <w:spacing w:line="276" w:lineRule="auto"/>
        <w:jc w:val="both"/>
        <w:rPr>
          <w:rFonts w:ascii="Times New Roman" w:hAnsi="Times New Roman" w:cs="Times New Roman"/>
          <w:i/>
          <w:iCs/>
          <w:color w:val="FF0000"/>
          <w:sz w:val="24"/>
          <w:lang w:val="hr-HR"/>
        </w:rPr>
      </w:pPr>
      <w:r w:rsidRPr="00E87BF2">
        <w:rPr>
          <w:rFonts w:ascii="Times New Roman" w:hAnsi="Times New Roman" w:cs="Times New Roman"/>
          <w:i/>
          <w:iCs/>
          <w:color w:val="FF0000"/>
          <w:sz w:val="24"/>
          <w:lang w:val="hr-HR"/>
        </w:rPr>
        <w:t>Ovaj obrazac služi za vrednovanje web projekta u kojem svaki član tima treba samostalno provesti vrednovanje projekta na kojem je radio korištenjem tzv. metode heurističkog vrednovanja (eng. Heuristic evaluation).</w:t>
      </w:r>
    </w:p>
    <w:p w14:paraId="6D76FAD1" w14:textId="44D870AD" w:rsidR="00F35629" w:rsidRPr="00E87BF2" w:rsidRDefault="00F35629" w:rsidP="003A21ED">
      <w:pPr>
        <w:pStyle w:val="Arial11"/>
        <w:spacing w:line="276" w:lineRule="auto"/>
        <w:jc w:val="both"/>
        <w:rPr>
          <w:rFonts w:ascii="Times New Roman" w:hAnsi="Times New Roman" w:cs="Times New Roman"/>
          <w:i/>
          <w:iCs/>
          <w:color w:val="FF0000"/>
          <w:sz w:val="24"/>
          <w:lang w:val="hr-HR"/>
        </w:rPr>
      </w:pPr>
      <w:r w:rsidRPr="00E87BF2">
        <w:rPr>
          <w:rFonts w:ascii="Times New Roman" w:hAnsi="Times New Roman" w:cs="Times New Roman"/>
          <w:i/>
          <w:iCs/>
          <w:color w:val="FF0000"/>
          <w:sz w:val="24"/>
          <w:lang w:val="hr-HR"/>
        </w:rPr>
        <w:t>Rezultate vrednovanja kopirate u predložak projektne dokumentacije u kojem članovi tima objedinjuju rezultate vrednovanja. Ovaj obrazac također treba predati u formular za predaju projektne dokumentacije.</w:t>
      </w:r>
    </w:p>
    <w:p w14:paraId="5901087B" w14:textId="77777777" w:rsidR="00F35629" w:rsidRDefault="00F35629" w:rsidP="003A21ED">
      <w:pPr>
        <w:pStyle w:val="Arial11"/>
        <w:spacing w:line="276" w:lineRule="auto"/>
        <w:jc w:val="both"/>
        <w:rPr>
          <w:rFonts w:ascii="Times New Roman" w:hAnsi="Times New Roman" w:cs="Times New Roman"/>
          <w:sz w:val="24"/>
          <w:lang w:val="hr-HR"/>
        </w:rPr>
      </w:pPr>
    </w:p>
    <w:p w14:paraId="28237E43" w14:textId="3FD89608" w:rsidR="00D64627" w:rsidRPr="006C2824" w:rsidRDefault="00D64627" w:rsidP="003A21ED">
      <w:pPr>
        <w:pStyle w:val="Arial11"/>
        <w:spacing w:line="276" w:lineRule="auto"/>
        <w:jc w:val="both"/>
        <w:rPr>
          <w:rFonts w:ascii="Times New Roman" w:hAnsi="Times New Roman" w:cs="Times New Roman"/>
          <w:sz w:val="24"/>
          <w:lang w:val="hr-HR"/>
        </w:rPr>
      </w:pPr>
      <w:r w:rsidRPr="006C2824">
        <w:rPr>
          <w:rFonts w:ascii="Times New Roman" w:hAnsi="Times New Roman" w:cs="Times New Roman"/>
          <w:sz w:val="24"/>
          <w:lang w:val="hr-HR"/>
        </w:rPr>
        <w:t xml:space="preserve">Pred Vama se nalazi popis od </w:t>
      </w:r>
      <w:r w:rsidR="00807636">
        <w:rPr>
          <w:rFonts w:ascii="Times New Roman" w:hAnsi="Times New Roman" w:cs="Times New Roman"/>
          <w:sz w:val="24"/>
          <w:lang w:val="hr-HR"/>
        </w:rPr>
        <w:t>osam</w:t>
      </w:r>
      <w:r w:rsidR="00D632B2" w:rsidRPr="006C2824">
        <w:rPr>
          <w:rFonts w:ascii="Times New Roman" w:hAnsi="Times New Roman" w:cs="Times New Roman"/>
          <w:sz w:val="24"/>
          <w:lang w:val="hr-HR"/>
        </w:rPr>
        <w:t xml:space="preserve"> (</w:t>
      </w:r>
      <w:r w:rsidR="00807636">
        <w:rPr>
          <w:rFonts w:ascii="Times New Roman" w:hAnsi="Times New Roman" w:cs="Times New Roman"/>
          <w:sz w:val="24"/>
          <w:lang w:val="hr-HR"/>
        </w:rPr>
        <w:t>8</w:t>
      </w:r>
      <w:r w:rsidRPr="006C2824">
        <w:rPr>
          <w:rFonts w:ascii="Times New Roman" w:hAnsi="Times New Roman" w:cs="Times New Roman"/>
          <w:sz w:val="24"/>
          <w:lang w:val="hr-HR"/>
        </w:rPr>
        <w:t xml:space="preserve">) </w:t>
      </w:r>
      <w:r w:rsidR="00843F4E">
        <w:rPr>
          <w:rFonts w:ascii="Times New Roman" w:hAnsi="Times New Roman" w:cs="Times New Roman"/>
          <w:sz w:val="24"/>
          <w:lang w:val="hr-HR"/>
        </w:rPr>
        <w:t>heuristika</w:t>
      </w:r>
      <w:r w:rsidRPr="006C2824">
        <w:rPr>
          <w:rFonts w:ascii="Times New Roman" w:hAnsi="Times New Roman" w:cs="Times New Roman"/>
          <w:sz w:val="24"/>
          <w:lang w:val="hr-HR"/>
        </w:rPr>
        <w:t xml:space="preserve"> (eng. </w:t>
      </w:r>
      <w:r w:rsidR="00843F4E">
        <w:rPr>
          <w:rFonts w:ascii="Times New Roman" w:hAnsi="Times New Roman" w:cs="Times New Roman"/>
          <w:i/>
          <w:sz w:val="24"/>
          <w:lang w:val="hr-HR"/>
        </w:rPr>
        <w:t>heuristics</w:t>
      </w:r>
      <w:r w:rsidRPr="006C2824">
        <w:rPr>
          <w:rFonts w:ascii="Times New Roman" w:hAnsi="Times New Roman" w:cs="Times New Roman"/>
          <w:sz w:val="24"/>
          <w:lang w:val="hr-HR"/>
        </w:rPr>
        <w:t xml:space="preserve">) namijenjenih heurističkom vrednovanju upotrebljivosti </w:t>
      </w:r>
      <w:r w:rsidR="00843F4E">
        <w:rPr>
          <w:rFonts w:ascii="Times New Roman" w:hAnsi="Times New Roman" w:cs="Times New Roman"/>
          <w:sz w:val="24"/>
          <w:lang w:val="hr-HR"/>
        </w:rPr>
        <w:t xml:space="preserve">sustava ili </w:t>
      </w:r>
      <w:r w:rsidRPr="006C2824">
        <w:rPr>
          <w:rFonts w:ascii="Times New Roman" w:hAnsi="Times New Roman" w:cs="Times New Roman"/>
          <w:sz w:val="24"/>
          <w:lang w:val="hr-HR"/>
        </w:rPr>
        <w:t xml:space="preserve">web </w:t>
      </w:r>
      <w:r w:rsidR="00843F4E">
        <w:rPr>
          <w:rFonts w:ascii="Times New Roman" w:hAnsi="Times New Roman" w:cs="Times New Roman"/>
          <w:sz w:val="24"/>
          <w:lang w:val="hr-HR"/>
        </w:rPr>
        <w:t>aplikacija</w:t>
      </w:r>
      <w:r w:rsidRPr="006C2824">
        <w:rPr>
          <w:rFonts w:ascii="Times New Roman" w:hAnsi="Times New Roman" w:cs="Times New Roman"/>
          <w:sz w:val="24"/>
          <w:lang w:val="hr-HR"/>
        </w:rPr>
        <w:t xml:space="preserve">. Svaka </w:t>
      </w:r>
      <w:r w:rsidR="00843F4E">
        <w:rPr>
          <w:rFonts w:ascii="Times New Roman" w:hAnsi="Times New Roman" w:cs="Times New Roman"/>
          <w:sz w:val="24"/>
          <w:lang w:val="hr-HR"/>
        </w:rPr>
        <w:t>heuristika</w:t>
      </w:r>
      <w:r w:rsidRPr="006C2824">
        <w:rPr>
          <w:rFonts w:ascii="Times New Roman" w:hAnsi="Times New Roman" w:cs="Times New Roman"/>
          <w:sz w:val="24"/>
          <w:lang w:val="hr-HR"/>
        </w:rPr>
        <w:t xml:space="preserve"> </w:t>
      </w:r>
      <w:r w:rsidR="00843F4E">
        <w:rPr>
          <w:rFonts w:ascii="Times New Roman" w:hAnsi="Times New Roman" w:cs="Times New Roman"/>
          <w:sz w:val="24"/>
          <w:lang w:val="hr-HR"/>
        </w:rPr>
        <w:t>predstavlja</w:t>
      </w:r>
      <w:r w:rsidRPr="006C2824">
        <w:rPr>
          <w:rFonts w:ascii="Times New Roman" w:hAnsi="Times New Roman" w:cs="Times New Roman"/>
          <w:sz w:val="24"/>
          <w:lang w:val="hr-HR"/>
        </w:rPr>
        <w:t xml:space="preserve"> princip </w:t>
      </w:r>
      <w:r w:rsidR="00843F4E">
        <w:rPr>
          <w:rFonts w:ascii="Times New Roman" w:hAnsi="Times New Roman" w:cs="Times New Roman"/>
          <w:sz w:val="24"/>
          <w:lang w:val="hr-HR"/>
        </w:rPr>
        <w:t xml:space="preserve">upotrebljivosti </w:t>
      </w:r>
      <w:r w:rsidRPr="006C2824">
        <w:rPr>
          <w:rFonts w:ascii="Times New Roman" w:hAnsi="Times New Roman" w:cs="Times New Roman"/>
          <w:sz w:val="24"/>
          <w:lang w:val="hr-HR"/>
        </w:rPr>
        <w:t xml:space="preserve">koji je definirao Jacob Nielsen, priznati stručnjak iz područja upotrebljivosti. </w:t>
      </w:r>
    </w:p>
    <w:p w14:paraId="74AFA12F" w14:textId="77777777" w:rsidR="00D64627" w:rsidRPr="006C2824" w:rsidRDefault="00D64627" w:rsidP="003A21ED">
      <w:pPr>
        <w:pStyle w:val="Arial11"/>
        <w:spacing w:line="276" w:lineRule="auto"/>
        <w:jc w:val="both"/>
        <w:rPr>
          <w:rFonts w:ascii="Times New Roman" w:hAnsi="Times New Roman" w:cs="Times New Roman"/>
          <w:sz w:val="24"/>
          <w:lang w:val="hr-HR"/>
        </w:rPr>
      </w:pPr>
    </w:p>
    <w:p w14:paraId="10C787E8" w14:textId="09435BBC" w:rsidR="00AB634D" w:rsidRPr="006C2824" w:rsidRDefault="00D64627" w:rsidP="003A21ED">
      <w:pPr>
        <w:pStyle w:val="Arial11"/>
        <w:spacing w:line="276" w:lineRule="auto"/>
        <w:jc w:val="both"/>
        <w:rPr>
          <w:rFonts w:ascii="Times New Roman" w:hAnsi="Times New Roman" w:cs="Times New Roman"/>
          <w:sz w:val="24"/>
          <w:lang w:val="hr-HR"/>
        </w:rPr>
      </w:pPr>
      <w:r w:rsidRPr="006C2824">
        <w:rPr>
          <w:rFonts w:ascii="Times New Roman" w:hAnsi="Times New Roman" w:cs="Times New Roman"/>
          <w:sz w:val="24"/>
          <w:lang w:val="hr-HR"/>
        </w:rPr>
        <w:t xml:space="preserve">U nastavku je naznačena glavna </w:t>
      </w:r>
      <w:r w:rsidR="00191529" w:rsidRPr="006C2824">
        <w:rPr>
          <w:rFonts w:ascii="Times New Roman" w:hAnsi="Times New Roman" w:cs="Times New Roman"/>
          <w:sz w:val="24"/>
          <w:lang w:val="hr-HR"/>
        </w:rPr>
        <w:t xml:space="preserve">heuristika </w:t>
      </w:r>
      <w:r w:rsidR="00843F4E">
        <w:rPr>
          <w:rFonts w:ascii="Times New Roman" w:hAnsi="Times New Roman" w:cs="Times New Roman"/>
          <w:sz w:val="24"/>
          <w:lang w:val="hr-HR"/>
        </w:rPr>
        <w:t>(</w:t>
      </w:r>
      <w:r w:rsidRPr="006C2824">
        <w:rPr>
          <w:rFonts w:ascii="Times New Roman" w:hAnsi="Times New Roman" w:cs="Times New Roman"/>
          <w:sz w:val="24"/>
          <w:lang w:val="hr-HR"/>
        </w:rPr>
        <w:t xml:space="preserve">istaknuta masnim tiskom) koja je i ujedno tvrdnja s kojom se Vi u određenoj mjeri slažete, odnosno ne slažete, odabiranjem određene ocjene s ponuđene skale. U cilju pojašnjavanja značenja pojedine </w:t>
      </w:r>
      <w:r w:rsidR="00843F4E">
        <w:rPr>
          <w:rFonts w:ascii="Times New Roman" w:hAnsi="Times New Roman" w:cs="Times New Roman"/>
          <w:sz w:val="24"/>
          <w:lang w:val="hr-HR"/>
        </w:rPr>
        <w:t>heuristike</w:t>
      </w:r>
      <w:r w:rsidRPr="006C2824">
        <w:rPr>
          <w:rFonts w:ascii="Times New Roman" w:hAnsi="Times New Roman" w:cs="Times New Roman"/>
          <w:sz w:val="24"/>
          <w:lang w:val="hr-HR"/>
        </w:rPr>
        <w:t xml:space="preserve"> u kontekstu web </w:t>
      </w:r>
      <w:r w:rsidR="00E87BF2">
        <w:rPr>
          <w:rFonts w:ascii="Times New Roman" w:hAnsi="Times New Roman" w:cs="Times New Roman"/>
          <w:sz w:val="24"/>
          <w:lang w:val="hr-HR"/>
        </w:rPr>
        <w:t>projekta</w:t>
      </w:r>
      <w:r w:rsidRPr="006C2824">
        <w:rPr>
          <w:rFonts w:ascii="Times New Roman" w:hAnsi="Times New Roman" w:cs="Times New Roman"/>
          <w:sz w:val="24"/>
          <w:lang w:val="hr-HR"/>
        </w:rPr>
        <w:t>, ponuđen</w:t>
      </w:r>
      <w:r w:rsidR="004409C0">
        <w:rPr>
          <w:rFonts w:ascii="Times New Roman" w:hAnsi="Times New Roman" w:cs="Times New Roman"/>
          <w:sz w:val="24"/>
          <w:lang w:val="hr-HR"/>
        </w:rPr>
        <w:t>e su dodatn</w:t>
      </w:r>
      <w:r w:rsidR="00843F4E">
        <w:rPr>
          <w:rFonts w:ascii="Times New Roman" w:hAnsi="Times New Roman" w:cs="Times New Roman"/>
          <w:sz w:val="24"/>
          <w:lang w:val="hr-HR"/>
        </w:rPr>
        <w:t>e</w:t>
      </w:r>
      <w:r w:rsidR="004409C0">
        <w:rPr>
          <w:rFonts w:ascii="Times New Roman" w:hAnsi="Times New Roman" w:cs="Times New Roman"/>
          <w:sz w:val="24"/>
          <w:lang w:val="hr-HR"/>
        </w:rPr>
        <w:t xml:space="preserve"> tvrdnje </w:t>
      </w:r>
      <w:r w:rsidR="00843F4E">
        <w:rPr>
          <w:rFonts w:ascii="Times New Roman" w:hAnsi="Times New Roman" w:cs="Times New Roman"/>
          <w:sz w:val="24"/>
          <w:lang w:val="hr-HR"/>
        </w:rPr>
        <w:t xml:space="preserve">(smjernice) </w:t>
      </w:r>
      <w:r w:rsidR="004409C0">
        <w:rPr>
          <w:rFonts w:ascii="Times New Roman" w:hAnsi="Times New Roman" w:cs="Times New Roman"/>
          <w:sz w:val="24"/>
          <w:lang w:val="hr-HR"/>
        </w:rPr>
        <w:t>koje vas usmjeravaju u vrednovanju.</w:t>
      </w:r>
      <w:r w:rsidR="00843F4E">
        <w:rPr>
          <w:rFonts w:ascii="Times New Roman" w:hAnsi="Times New Roman" w:cs="Times New Roman"/>
          <w:sz w:val="24"/>
          <w:lang w:val="hr-HR"/>
        </w:rPr>
        <w:t xml:space="preserve"> </w:t>
      </w:r>
      <w:r w:rsidR="00843F4E" w:rsidRPr="00843F4E">
        <w:rPr>
          <w:rFonts w:ascii="Times New Roman" w:hAnsi="Times New Roman" w:cs="Times New Roman"/>
          <w:sz w:val="24"/>
          <w:lang w:val="hr-HR"/>
        </w:rPr>
        <w:t xml:space="preserve">Konačan rezultat vrednovanja prema ovoj metodi je </w:t>
      </w:r>
      <w:r w:rsidR="00843F4E" w:rsidRPr="00843F4E">
        <w:rPr>
          <w:rFonts w:ascii="Times New Roman" w:hAnsi="Times New Roman" w:cs="Times New Roman"/>
          <w:b/>
          <w:bCs/>
          <w:sz w:val="24"/>
          <w:lang w:val="hr-HR"/>
        </w:rPr>
        <w:t>lista problema upotrebljivosti</w:t>
      </w:r>
      <w:r w:rsidR="00843F4E" w:rsidRPr="00843F4E">
        <w:rPr>
          <w:rFonts w:ascii="Times New Roman" w:hAnsi="Times New Roman" w:cs="Times New Roman"/>
          <w:sz w:val="24"/>
          <w:lang w:val="hr-HR"/>
        </w:rPr>
        <w:t xml:space="preserve"> koji su ustvari popis nepridržavanja ili povreda heuristika.</w:t>
      </w:r>
    </w:p>
    <w:p w14:paraId="51B57E43" w14:textId="77777777" w:rsidR="00EC6ECF" w:rsidRPr="006C2824" w:rsidRDefault="00EC6ECF" w:rsidP="00D64627">
      <w:pPr>
        <w:pStyle w:val="Arial11"/>
        <w:spacing w:line="276" w:lineRule="auto"/>
        <w:rPr>
          <w:rFonts w:ascii="Times New Roman" w:hAnsi="Times New Roman" w:cs="Times New Roman"/>
          <w:sz w:val="24"/>
          <w:lang w:val="hr-HR"/>
        </w:rPr>
      </w:pPr>
    </w:p>
    <w:p w14:paraId="3AB9A5E9" w14:textId="1CC96558" w:rsidR="00EC6ECF" w:rsidRPr="006C2824" w:rsidRDefault="00EC6ECF" w:rsidP="00D64627">
      <w:pPr>
        <w:pStyle w:val="Arial11"/>
        <w:spacing w:line="276" w:lineRule="auto"/>
        <w:rPr>
          <w:rFonts w:ascii="Times New Roman" w:hAnsi="Times New Roman" w:cs="Times New Roman"/>
          <w:b/>
          <w:sz w:val="24"/>
          <w:lang w:val="hr-HR"/>
        </w:rPr>
      </w:pPr>
      <w:r w:rsidRPr="006C2824">
        <w:rPr>
          <w:rFonts w:ascii="Times New Roman" w:hAnsi="Times New Roman" w:cs="Times New Roman"/>
          <w:b/>
          <w:sz w:val="24"/>
          <w:lang w:val="hr-HR"/>
        </w:rPr>
        <w:t xml:space="preserve">Prvo proučite </w:t>
      </w:r>
      <w:r w:rsidR="00843F4E">
        <w:rPr>
          <w:rFonts w:ascii="Times New Roman" w:hAnsi="Times New Roman" w:cs="Times New Roman"/>
          <w:b/>
          <w:sz w:val="24"/>
          <w:lang w:val="hr-HR"/>
        </w:rPr>
        <w:t>heuristike i smjernice</w:t>
      </w:r>
      <w:r w:rsidRPr="006C2824">
        <w:rPr>
          <w:rFonts w:ascii="Times New Roman" w:hAnsi="Times New Roman" w:cs="Times New Roman"/>
          <w:b/>
          <w:sz w:val="24"/>
          <w:lang w:val="hr-HR"/>
        </w:rPr>
        <w:t xml:space="preserve"> u nastavku, a zatim krenite s pregledom i vrednovanjem web </w:t>
      </w:r>
      <w:r w:rsidR="00F35629">
        <w:rPr>
          <w:rFonts w:ascii="Times New Roman" w:hAnsi="Times New Roman" w:cs="Times New Roman"/>
          <w:b/>
          <w:sz w:val="24"/>
          <w:lang w:val="hr-HR"/>
        </w:rPr>
        <w:t>projekta</w:t>
      </w:r>
      <w:r w:rsidRPr="006C2824">
        <w:rPr>
          <w:rFonts w:ascii="Times New Roman" w:hAnsi="Times New Roman" w:cs="Times New Roman"/>
          <w:b/>
          <w:sz w:val="24"/>
          <w:lang w:val="hr-HR"/>
        </w:rPr>
        <w:t>.</w:t>
      </w:r>
    </w:p>
    <w:p w14:paraId="7F1E9FC0" w14:textId="77777777" w:rsidR="00D64627" w:rsidRPr="006C2824" w:rsidRDefault="00D64627" w:rsidP="00D64627">
      <w:pPr>
        <w:pStyle w:val="Arial11"/>
        <w:spacing w:line="276" w:lineRule="auto"/>
        <w:rPr>
          <w:rFonts w:ascii="Times New Roman" w:hAnsi="Times New Roman" w:cs="Times New Roman"/>
          <w:sz w:val="24"/>
          <w:lang w:val="hr-HR"/>
        </w:rPr>
      </w:pPr>
    </w:p>
    <w:p w14:paraId="54E38D39" w14:textId="417DF090" w:rsidR="00D64627" w:rsidRPr="006C2824" w:rsidRDefault="00D64627" w:rsidP="00D632B2">
      <w:pPr>
        <w:pStyle w:val="Arial11"/>
        <w:spacing w:line="276" w:lineRule="auto"/>
        <w:jc w:val="both"/>
        <w:rPr>
          <w:rFonts w:ascii="Times New Roman" w:hAnsi="Times New Roman" w:cs="Times New Roman"/>
          <w:sz w:val="24"/>
          <w:lang w:val="hr-HR"/>
        </w:rPr>
      </w:pPr>
      <w:r w:rsidRPr="006C2824">
        <w:rPr>
          <w:rFonts w:ascii="Times New Roman" w:hAnsi="Times New Roman" w:cs="Times New Roman"/>
          <w:sz w:val="24"/>
          <w:lang w:val="hr-HR"/>
        </w:rPr>
        <w:t xml:space="preserve">Vaš je zadatak da pregledom portala provjerite u kojoj </w:t>
      </w:r>
      <w:r w:rsidR="00D632B2" w:rsidRPr="006C2824">
        <w:rPr>
          <w:rFonts w:ascii="Times New Roman" w:hAnsi="Times New Roman" w:cs="Times New Roman"/>
          <w:sz w:val="24"/>
          <w:lang w:val="hr-HR"/>
        </w:rPr>
        <w:t xml:space="preserve">mjeri on zadovoljava navedenih </w:t>
      </w:r>
      <w:r w:rsidR="00F35629">
        <w:rPr>
          <w:rFonts w:ascii="Times New Roman" w:hAnsi="Times New Roman" w:cs="Times New Roman"/>
          <w:sz w:val="24"/>
          <w:lang w:val="hr-HR"/>
        </w:rPr>
        <w:t>8</w:t>
      </w:r>
      <w:r w:rsidRPr="006C2824">
        <w:rPr>
          <w:rFonts w:ascii="Times New Roman" w:hAnsi="Times New Roman" w:cs="Times New Roman"/>
          <w:sz w:val="24"/>
          <w:lang w:val="hr-HR"/>
        </w:rPr>
        <w:t xml:space="preserve"> </w:t>
      </w:r>
      <w:r w:rsidR="00843F4E">
        <w:rPr>
          <w:rFonts w:ascii="Times New Roman" w:hAnsi="Times New Roman" w:cs="Times New Roman"/>
          <w:sz w:val="24"/>
          <w:lang w:val="hr-HR"/>
        </w:rPr>
        <w:t>heuristika</w:t>
      </w:r>
      <w:r w:rsidRPr="006C2824">
        <w:rPr>
          <w:rFonts w:ascii="Times New Roman" w:hAnsi="Times New Roman" w:cs="Times New Roman"/>
          <w:sz w:val="24"/>
          <w:lang w:val="hr-HR"/>
        </w:rPr>
        <w:t xml:space="preserve">. Molimo Vas da </w:t>
      </w:r>
      <w:r w:rsidR="00F35629">
        <w:rPr>
          <w:rFonts w:ascii="Times New Roman" w:hAnsi="Times New Roman" w:cs="Times New Roman"/>
          <w:b/>
          <w:sz w:val="24"/>
          <w:lang w:val="hr-HR"/>
        </w:rPr>
        <w:t>web stranice projekta</w:t>
      </w:r>
      <w:r w:rsidRPr="006C2824">
        <w:rPr>
          <w:rFonts w:ascii="Times New Roman" w:hAnsi="Times New Roman" w:cs="Times New Roman"/>
          <w:b/>
          <w:sz w:val="24"/>
          <w:lang w:val="hr-HR"/>
        </w:rPr>
        <w:t xml:space="preserve"> pregledate dva</w:t>
      </w:r>
      <w:r w:rsidR="00D632B2" w:rsidRPr="006C2824">
        <w:rPr>
          <w:rFonts w:ascii="Times New Roman" w:hAnsi="Times New Roman" w:cs="Times New Roman"/>
          <w:b/>
          <w:sz w:val="24"/>
          <w:lang w:val="hr-HR"/>
        </w:rPr>
        <w:t xml:space="preserve"> </w:t>
      </w:r>
      <w:r w:rsidRPr="006C2824">
        <w:rPr>
          <w:rFonts w:ascii="Times New Roman" w:hAnsi="Times New Roman" w:cs="Times New Roman"/>
          <w:b/>
          <w:sz w:val="24"/>
          <w:lang w:val="hr-HR"/>
        </w:rPr>
        <w:t>puta</w:t>
      </w:r>
      <w:r w:rsidRPr="006C2824">
        <w:rPr>
          <w:rFonts w:ascii="Times New Roman" w:hAnsi="Times New Roman" w:cs="Times New Roman"/>
          <w:sz w:val="24"/>
          <w:lang w:val="hr-HR"/>
        </w:rPr>
        <w:t>:</w:t>
      </w:r>
    </w:p>
    <w:p w14:paraId="38ADA2F1" w14:textId="22EE0C19" w:rsidR="00D64627" w:rsidRPr="006C2824" w:rsidRDefault="00D64627" w:rsidP="00D632B2">
      <w:pPr>
        <w:pStyle w:val="Arial11"/>
        <w:numPr>
          <w:ilvl w:val="0"/>
          <w:numId w:val="30"/>
        </w:numPr>
        <w:spacing w:line="276" w:lineRule="auto"/>
        <w:jc w:val="both"/>
        <w:rPr>
          <w:rFonts w:ascii="Times New Roman" w:hAnsi="Times New Roman" w:cs="Times New Roman"/>
          <w:sz w:val="24"/>
          <w:lang w:val="hr-HR"/>
        </w:rPr>
      </w:pPr>
      <w:r w:rsidRPr="006C2824">
        <w:rPr>
          <w:rFonts w:ascii="Times New Roman" w:hAnsi="Times New Roman" w:cs="Times New Roman"/>
          <w:sz w:val="24"/>
          <w:lang w:val="hr-HR"/>
        </w:rPr>
        <w:t xml:space="preserve">prvi put prođite kroz </w:t>
      </w:r>
      <w:r w:rsidR="004409C0">
        <w:rPr>
          <w:rFonts w:ascii="Times New Roman" w:hAnsi="Times New Roman" w:cs="Times New Roman"/>
          <w:sz w:val="24"/>
          <w:lang w:val="hr-HR"/>
        </w:rPr>
        <w:t>sve</w:t>
      </w:r>
      <w:r w:rsidRPr="006C2824">
        <w:rPr>
          <w:rFonts w:ascii="Times New Roman" w:hAnsi="Times New Roman" w:cs="Times New Roman"/>
          <w:sz w:val="24"/>
          <w:lang w:val="hr-HR"/>
        </w:rPr>
        <w:t xml:space="preserve"> stranic</w:t>
      </w:r>
      <w:r w:rsidR="004409C0">
        <w:rPr>
          <w:rFonts w:ascii="Times New Roman" w:hAnsi="Times New Roman" w:cs="Times New Roman"/>
          <w:sz w:val="24"/>
          <w:lang w:val="hr-HR"/>
        </w:rPr>
        <w:t>e</w:t>
      </w:r>
      <w:r w:rsidR="00EE7269">
        <w:rPr>
          <w:rFonts w:ascii="Times New Roman" w:hAnsi="Times New Roman" w:cs="Times New Roman"/>
          <w:sz w:val="24"/>
          <w:lang w:val="hr-HR"/>
        </w:rPr>
        <w:t xml:space="preserve"> </w:t>
      </w:r>
      <w:r w:rsidR="00F35629">
        <w:rPr>
          <w:rFonts w:ascii="Times New Roman" w:hAnsi="Times New Roman" w:cs="Times New Roman"/>
          <w:sz w:val="24"/>
          <w:lang w:val="hr-HR"/>
        </w:rPr>
        <w:t xml:space="preserve">te se </w:t>
      </w:r>
      <w:r w:rsidR="00F35629" w:rsidRPr="006C2824">
        <w:rPr>
          <w:rFonts w:ascii="Times New Roman" w:hAnsi="Times New Roman" w:cs="Times New Roman"/>
          <w:sz w:val="24"/>
          <w:lang w:val="hr-HR"/>
        </w:rPr>
        <w:t xml:space="preserve">usmjerite specifičnim zadacima traženja informacija koje su na </w:t>
      </w:r>
      <w:r w:rsidR="00E87BF2">
        <w:rPr>
          <w:rFonts w:ascii="Times New Roman" w:hAnsi="Times New Roman" w:cs="Times New Roman"/>
          <w:sz w:val="24"/>
          <w:lang w:val="hr-HR"/>
        </w:rPr>
        <w:t>webu</w:t>
      </w:r>
      <w:r w:rsidR="00F35629" w:rsidRPr="006C2824">
        <w:rPr>
          <w:rFonts w:ascii="Times New Roman" w:hAnsi="Times New Roman" w:cs="Times New Roman"/>
          <w:sz w:val="24"/>
          <w:lang w:val="hr-HR"/>
        </w:rPr>
        <w:t xml:space="preserve"> ponuđene,</w:t>
      </w:r>
    </w:p>
    <w:p w14:paraId="41FADAC5" w14:textId="5A21A46F" w:rsidR="00D64627" w:rsidRPr="006C2824" w:rsidRDefault="00E87BF2" w:rsidP="00D632B2">
      <w:pPr>
        <w:pStyle w:val="Arial11"/>
        <w:numPr>
          <w:ilvl w:val="0"/>
          <w:numId w:val="30"/>
        </w:numPr>
        <w:spacing w:line="276" w:lineRule="auto"/>
        <w:ind w:left="709" w:hanging="304"/>
        <w:jc w:val="both"/>
        <w:rPr>
          <w:rFonts w:ascii="Times New Roman" w:hAnsi="Times New Roman" w:cs="Times New Roman"/>
          <w:sz w:val="24"/>
          <w:lang w:val="hr-HR"/>
        </w:rPr>
      </w:pPr>
      <w:r>
        <w:rPr>
          <w:rFonts w:ascii="Times New Roman" w:hAnsi="Times New Roman" w:cs="Times New Roman"/>
          <w:sz w:val="24"/>
          <w:lang w:val="hr-HR"/>
        </w:rPr>
        <w:t>drugim</w:t>
      </w:r>
      <w:r w:rsidR="00D64627" w:rsidRPr="006C2824">
        <w:rPr>
          <w:rFonts w:ascii="Times New Roman" w:hAnsi="Times New Roman" w:cs="Times New Roman"/>
          <w:sz w:val="24"/>
          <w:lang w:val="hr-HR"/>
        </w:rPr>
        <w:t xml:space="preserve"> prolaskom provjerite sve ostalo za što mislite da je važno</w:t>
      </w:r>
      <w:r w:rsidR="000F738F" w:rsidRPr="006C2824">
        <w:rPr>
          <w:rFonts w:ascii="Times New Roman" w:hAnsi="Times New Roman" w:cs="Times New Roman"/>
          <w:sz w:val="24"/>
          <w:lang w:val="hr-HR"/>
        </w:rPr>
        <w:t xml:space="preserve"> iz aspekta</w:t>
      </w:r>
      <w:r w:rsidR="00D64627" w:rsidRPr="006C2824">
        <w:rPr>
          <w:rFonts w:ascii="Times New Roman" w:hAnsi="Times New Roman" w:cs="Times New Roman"/>
          <w:sz w:val="24"/>
          <w:lang w:val="hr-HR"/>
        </w:rPr>
        <w:t xml:space="preserve"> </w:t>
      </w:r>
      <w:r w:rsidR="00D632B2" w:rsidRPr="006C2824">
        <w:rPr>
          <w:rFonts w:ascii="Times New Roman" w:hAnsi="Times New Roman" w:cs="Times New Roman"/>
          <w:b/>
          <w:sz w:val="24"/>
          <w:lang w:val="hr-HR"/>
        </w:rPr>
        <w:t>potencijalnog korisnika/kupca usluge</w:t>
      </w:r>
      <w:r w:rsidR="00FB53B3" w:rsidRPr="006C2824">
        <w:rPr>
          <w:rFonts w:ascii="Times New Roman" w:hAnsi="Times New Roman" w:cs="Times New Roman"/>
          <w:sz w:val="24"/>
          <w:lang w:val="hr-HR"/>
        </w:rPr>
        <w:t xml:space="preserve"> </w:t>
      </w:r>
      <w:r w:rsidR="00D64627" w:rsidRPr="006C2824">
        <w:rPr>
          <w:rFonts w:ascii="Times New Roman" w:hAnsi="Times New Roman" w:cs="Times New Roman"/>
          <w:sz w:val="24"/>
          <w:lang w:val="hr-HR"/>
        </w:rPr>
        <w:t>ili se navodi u dodatnim, specifičnim smjernicama.</w:t>
      </w:r>
      <w:r w:rsidR="00ED6311">
        <w:rPr>
          <w:rFonts w:ascii="Times New Roman" w:hAnsi="Times New Roman" w:cs="Times New Roman"/>
          <w:sz w:val="24"/>
          <w:lang w:val="hr-HR"/>
        </w:rPr>
        <w:t xml:space="preserve"> </w:t>
      </w:r>
    </w:p>
    <w:p w14:paraId="4FA7863E" w14:textId="77777777" w:rsidR="00502598" w:rsidRPr="006C2824" w:rsidRDefault="00502598" w:rsidP="00502598">
      <w:pPr>
        <w:pStyle w:val="Arial11"/>
        <w:spacing w:line="276" w:lineRule="auto"/>
        <w:rPr>
          <w:rFonts w:ascii="Times New Roman" w:hAnsi="Times New Roman" w:cs="Times New Roman"/>
          <w:sz w:val="24"/>
          <w:lang w:val="hr-HR"/>
        </w:rPr>
      </w:pPr>
    </w:p>
    <w:p w14:paraId="68D5C7B8" w14:textId="5E22F115" w:rsidR="00421FDD" w:rsidRPr="006C2824" w:rsidRDefault="00502598" w:rsidP="00D632B2">
      <w:pPr>
        <w:pStyle w:val="Arial11"/>
        <w:spacing w:line="276" w:lineRule="auto"/>
        <w:jc w:val="both"/>
        <w:rPr>
          <w:rFonts w:ascii="Times New Roman" w:hAnsi="Times New Roman" w:cs="Times New Roman"/>
          <w:sz w:val="24"/>
          <w:lang w:val="hr-HR"/>
        </w:rPr>
      </w:pPr>
      <w:r w:rsidRPr="006C2824">
        <w:rPr>
          <w:rFonts w:ascii="Times New Roman" w:hAnsi="Times New Roman" w:cs="Times New Roman"/>
          <w:sz w:val="24"/>
          <w:lang w:val="hr-HR"/>
        </w:rPr>
        <w:t xml:space="preserve">Nakon pregleda portala potrebno je iznijeti svoj </w:t>
      </w:r>
      <w:r w:rsidRPr="006C2824">
        <w:rPr>
          <w:rFonts w:ascii="Times New Roman" w:hAnsi="Times New Roman" w:cs="Times New Roman"/>
          <w:b/>
          <w:sz w:val="24"/>
          <w:lang w:val="hr-HR"/>
        </w:rPr>
        <w:t>stav</w:t>
      </w:r>
      <w:r w:rsidRPr="006C2824">
        <w:rPr>
          <w:rFonts w:ascii="Times New Roman" w:hAnsi="Times New Roman" w:cs="Times New Roman"/>
          <w:sz w:val="24"/>
          <w:lang w:val="hr-HR"/>
        </w:rPr>
        <w:t xml:space="preserve"> (mjeru slaganja, tj. ne slaganja) </w:t>
      </w:r>
      <w:r w:rsidR="00421FDD" w:rsidRPr="006C2824">
        <w:rPr>
          <w:rFonts w:ascii="Times New Roman" w:hAnsi="Times New Roman" w:cs="Times New Roman"/>
          <w:sz w:val="24"/>
          <w:lang w:val="hr-HR"/>
        </w:rPr>
        <w:t xml:space="preserve">i </w:t>
      </w:r>
      <w:r w:rsidR="00421FDD" w:rsidRPr="006C2824">
        <w:rPr>
          <w:rFonts w:ascii="Times New Roman" w:hAnsi="Times New Roman" w:cs="Times New Roman"/>
          <w:b/>
          <w:sz w:val="24"/>
          <w:lang w:val="hr-HR"/>
        </w:rPr>
        <w:t>mišljenje</w:t>
      </w:r>
      <w:r w:rsidR="00421FDD" w:rsidRPr="006C2824">
        <w:rPr>
          <w:rFonts w:ascii="Times New Roman" w:hAnsi="Times New Roman" w:cs="Times New Roman"/>
          <w:sz w:val="24"/>
          <w:lang w:val="hr-HR"/>
        </w:rPr>
        <w:t xml:space="preserve"> (komentar) </w:t>
      </w:r>
      <w:r w:rsidRPr="006C2824">
        <w:rPr>
          <w:rFonts w:ascii="Times New Roman" w:hAnsi="Times New Roman" w:cs="Times New Roman"/>
          <w:sz w:val="24"/>
          <w:lang w:val="hr-HR"/>
        </w:rPr>
        <w:t xml:space="preserve">za svaku od navedenih </w:t>
      </w:r>
      <w:r w:rsidR="00E87BF2">
        <w:rPr>
          <w:rFonts w:ascii="Times New Roman" w:hAnsi="Times New Roman" w:cs="Times New Roman"/>
          <w:sz w:val="24"/>
          <w:lang w:val="hr-HR"/>
        </w:rPr>
        <w:t>osam</w:t>
      </w:r>
      <w:r w:rsidRPr="006C2824">
        <w:rPr>
          <w:rFonts w:ascii="Times New Roman" w:hAnsi="Times New Roman" w:cs="Times New Roman"/>
          <w:sz w:val="24"/>
          <w:lang w:val="hr-HR"/>
        </w:rPr>
        <w:t xml:space="preserve"> </w:t>
      </w:r>
      <w:r w:rsidR="00191529" w:rsidRPr="006C2824">
        <w:rPr>
          <w:rFonts w:ascii="Times New Roman" w:hAnsi="Times New Roman" w:cs="Times New Roman"/>
          <w:sz w:val="24"/>
          <w:lang w:val="hr-HR"/>
        </w:rPr>
        <w:t>heuristika</w:t>
      </w:r>
      <w:r w:rsidR="00421FDD" w:rsidRPr="006C2824">
        <w:rPr>
          <w:rFonts w:ascii="Times New Roman" w:hAnsi="Times New Roman" w:cs="Times New Roman"/>
          <w:sz w:val="24"/>
          <w:lang w:val="hr-HR"/>
        </w:rPr>
        <w:t>:</w:t>
      </w:r>
    </w:p>
    <w:p w14:paraId="6C5BDDD2" w14:textId="77777777" w:rsidR="00502598" w:rsidRDefault="00421FDD" w:rsidP="00D632B2">
      <w:pPr>
        <w:pStyle w:val="Arial11"/>
        <w:numPr>
          <w:ilvl w:val="0"/>
          <w:numId w:val="31"/>
        </w:numPr>
        <w:spacing w:line="276" w:lineRule="auto"/>
        <w:jc w:val="both"/>
        <w:rPr>
          <w:rFonts w:ascii="Times New Roman" w:hAnsi="Times New Roman" w:cs="Times New Roman"/>
          <w:sz w:val="24"/>
          <w:lang w:val="hr-HR"/>
        </w:rPr>
      </w:pPr>
      <w:r w:rsidRPr="006C2824">
        <w:rPr>
          <w:rFonts w:ascii="Times New Roman" w:hAnsi="Times New Roman" w:cs="Times New Roman"/>
          <w:sz w:val="24"/>
          <w:lang w:val="hr-HR"/>
        </w:rPr>
        <w:t>s</w:t>
      </w:r>
      <w:r w:rsidR="00502598" w:rsidRPr="006C2824">
        <w:rPr>
          <w:rFonts w:ascii="Times New Roman" w:hAnsi="Times New Roman" w:cs="Times New Roman"/>
          <w:sz w:val="24"/>
          <w:lang w:val="hr-HR"/>
        </w:rPr>
        <w:t xml:space="preserve">tavovi se iznose na ljestvici koja je rangirana </w:t>
      </w:r>
      <w:r w:rsidR="00502598" w:rsidRPr="006C2824">
        <w:rPr>
          <w:rFonts w:ascii="Times New Roman" w:hAnsi="Times New Roman" w:cs="Times New Roman"/>
          <w:b/>
          <w:sz w:val="24"/>
          <w:lang w:val="hr-HR"/>
        </w:rPr>
        <w:t xml:space="preserve">od </w:t>
      </w:r>
      <w:r w:rsidR="004A573E" w:rsidRPr="006C2824">
        <w:rPr>
          <w:rFonts w:ascii="Times New Roman" w:hAnsi="Times New Roman" w:cs="Times New Roman"/>
          <w:b/>
          <w:sz w:val="24"/>
          <w:lang w:val="hr-HR"/>
        </w:rPr>
        <w:t>0</w:t>
      </w:r>
      <w:r w:rsidR="00502598" w:rsidRPr="006C2824">
        <w:rPr>
          <w:rFonts w:ascii="Times New Roman" w:hAnsi="Times New Roman" w:cs="Times New Roman"/>
          <w:b/>
          <w:sz w:val="24"/>
          <w:lang w:val="hr-HR"/>
        </w:rPr>
        <w:t xml:space="preserve"> do </w:t>
      </w:r>
      <w:r w:rsidR="004A573E" w:rsidRPr="006C2824">
        <w:rPr>
          <w:rFonts w:ascii="Times New Roman" w:hAnsi="Times New Roman" w:cs="Times New Roman"/>
          <w:b/>
          <w:sz w:val="24"/>
          <w:lang w:val="hr-HR"/>
        </w:rPr>
        <w:t>4</w:t>
      </w:r>
      <w:r w:rsidR="00502598" w:rsidRPr="006C2824">
        <w:rPr>
          <w:rFonts w:ascii="Times New Roman" w:hAnsi="Times New Roman" w:cs="Times New Roman"/>
          <w:sz w:val="24"/>
          <w:lang w:val="hr-HR"/>
        </w:rPr>
        <w:t xml:space="preserve">, </w:t>
      </w:r>
      <w:r w:rsidR="00DE6425">
        <w:rPr>
          <w:rFonts w:ascii="Times New Roman" w:hAnsi="Times New Roman" w:cs="Times New Roman"/>
          <w:sz w:val="24"/>
          <w:lang w:val="hr-HR"/>
        </w:rPr>
        <w:t>sa sljedećim značenjem:</w:t>
      </w:r>
    </w:p>
    <w:p w14:paraId="1B59A46C" w14:textId="77777777" w:rsidR="00DE6425" w:rsidRPr="003648F3" w:rsidRDefault="00DE6425" w:rsidP="00DE6425">
      <w:pPr>
        <w:numPr>
          <w:ilvl w:val="1"/>
          <w:numId w:val="31"/>
        </w:numPr>
        <w:rPr>
          <w:sz w:val="20"/>
          <w:szCs w:val="20"/>
          <w:lang w:val="hr-HR"/>
        </w:rPr>
      </w:pPr>
      <w:r w:rsidRPr="003648F3">
        <w:rPr>
          <w:sz w:val="20"/>
          <w:szCs w:val="20"/>
          <w:lang w:val="hr-HR"/>
        </w:rPr>
        <w:t>0: ne postoji problem upotrebljivosti</w:t>
      </w:r>
    </w:p>
    <w:p w14:paraId="590582B3" w14:textId="77777777" w:rsidR="00DE6425" w:rsidRPr="003648F3" w:rsidRDefault="00DE6425" w:rsidP="00DE6425">
      <w:pPr>
        <w:numPr>
          <w:ilvl w:val="1"/>
          <w:numId w:val="31"/>
        </w:numPr>
        <w:rPr>
          <w:sz w:val="20"/>
          <w:szCs w:val="20"/>
          <w:lang w:val="hr-HR"/>
        </w:rPr>
      </w:pPr>
      <w:r w:rsidRPr="003648F3">
        <w:rPr>
          <w:sz w:val="20"/>
          <w:szCs w:val="20"/>
          <w:lang w:val="hr-HR"/>
        </w:rPr>
        <w:t>1: kozmetički problem upotrebljivosti (nije nužno ukloniti problem, osim ako imamo vremena)</w:t>
      </w:r>
    </w:p>
    <w:p w14:paraId="4373E119" w14:textId="77777777" w:rsidR="00DE6425" w:rsidRPr="003648F3" w:rsidRDefault="00DE6425" w:rsidP="00DE6425">
      <w:pPr>
        <w:numPr>
          <w:ilvl w:val="1"/>
          <w:numId w:val="31"/>
        </w:numPr>
        <w:rPr>
          <w:sz w:val="20"/>
          <w:szCs w:val="20"/>
          <w:lang w:val="hr-HR"/>
        </w:rPr>
      </w:pPr>
      <w:r w:rsidRPr="003648F3">
        <w:rPr>
          <w:sz w:val="20"/>
          <w:szCs w:val="20"/>
          <w:lang w:val="hr-HR"/>
        </w:rPr>
        <w:t>2: manji problem upotrebljivosti (problem niskog prioriteta kojeg je potrebno ukloniti)</w:t>
      </w:r>
    </w:p>
    <w:p w14:paraId="4F8F4E47" w14:textId="77777777" w:rsidR="00DE6425" w:rsidRPr="003648F3" w:rsidRDefault="00DE6425" w:rsidP="00DE6425">
      <w:pPr>
        <w:numPr>
          <w:ilvl w:val="1"/>
          <w:numId w:val="31"/>
        </w:numPr>
        <w:rPr>
          <w:sz w:val="20"/>
          <w:szCs w:val="20"/>
          <w:lang w:val="hr-HR"/>
        </w:rPr>
      </w:pPr>
      <w:r w:rsidRPr="003648F3">
        <w:rPr>
          <w:sz w:val="20"/>
          <w:szCs w:val="20"/>
          <w:lang w:val="hr-HR"/>
        </w:rPr>
        <w:t>3: veći problem upotrebljivosti (problem visokog prioriteta kojeg je potrebno ukloniti)</w:t>
      </w:r>
    </w:p>
    <w:p w14:paraId="47BADD99" w14:textId="77777777" w:rsidR="00DE6425" w:rsidRPr="00DE6425" w:rsidRDefault="00DE6425" w:rsidP="00DE6425">
      <w:pPr>
        <w:numPr>
          <w:ilvl w:val="1"/>
          <w:numId w:val="31"/>
        </w:numPr>
        <w:rPr>
          <w:sz w:val="20"/>
          <w:szCs w:val="20"/>
          <w:lang w:val="hr-HR"/>
        </w:rPr>
      </w:pPr>
      <w:r w:rsidRPr="003648F3">
        <w:rPr>
          <w:sz w:val="20"/>
          <w:szCs w:val="20"/>
          <w:lang w:val="hr-HR"/>
        </w:rPr>
        <w:t>4: katastrofalan problem upotrebljivosti (apsolutni prioritet, čim prije ukloniti / ukloniti prije aktivacije)</w:t>
      </w:r>
    </w:p>
    <w:p w14:paraId="66D40E52" w14:textId="77777777" w:rsidR="00421FDD" w:rsidRPr="006C2824" w:rsidRDefault="00421FDD" w:rsidP="00D632B2">
      <w:pPr>
        <w:pStyle w:val="Arial11"/>
        <w:numPr>
          <w:ilvl w:val="0"/>
          <w:numId w:val="31"/>
        </w:numPr>
        <w:spacing w:line="276" w:lineRule="auto"/>
        <w:jc w:val="both"/>
        <w:rPr>
          <w:rFonts w:ascii="Times New Roman" w:hAnsi="Times New Roman" w:cs="Times New Roman"/>
          <w:sz w:val="24"/>
          <w:lang w:val="hr-HR"/>
        </w:rPr>
      </w:pPr>
      <w:r w:rsidRPr="006C2824">
        <w:rPr>
          <w:rFonts w:ascii="Times New Roman" w:hAnsi="Times New Roman" w:cs="Times New Roman"/>
          <w:sz w:val="24"/>
          <w:lang w:val="hr-HR"/>
        </w:rPr>
        <w:t>obavezno je</w:t>
      </w:r>
      <w:r w:rsidRPr="006C2824">
        <w:rPr>
          <w:rFonts w:ascii="Times New Roman" w:hAnsi="Times New Roman" w:cs="Times New Roman"/>
          <w:b/>
          <w:sz w:val="24"/>
          <w:lang w:val="hr-HR"/>
        </w:rPr>
        <w:t xml:space="preserve"> napisati par rečenica komentara</w:t>
      </w:r>
      <w:r w:rsidRPr="006C2824">
        <w:rPr>
          <w:rFonts w:ascii="Times New Roman" w:hAnsi="Times New Roman" w:cs="Times New Roman"/>
          <w:sz w:val="24"/>
          <w:lang w:val="hr-HR"/>
        </w:rPr>
        <w:t xml:space="preserve"> vezanih </w:t>
      </w:r>
      <w:r w:rsidR="009E7761" w:rsidRPr="006C2824">
        <w:rPr>
          <w:rFonts w:ascii="Times New Roman" w:hAnsi="Times New Roman" w:cs="Times New Roman"/>
          <w:sz w:val="24"/>
          <w:lang w:val="hr-HR"/>
        </w:rPr>
        <w:t>uz</w:t>
      </w:r>
      <w:r w:rsidRPr="006C2824">
        <w:rPr>
          <w:rFonts w:ascii="Times New Roman" w:hAnsi="Times New Roman" w:cs="Times New Roman"/>
          <w:sz w:val="24"/>
          <w:lang w:val="hr-HR"/>
        </w:rPr>
        <w:t xml:space="preserve"> odabrani stav</w:t>
      </w:r>
    </w:p>
    <w:p w14:paraId="70365486" w14:textId="77777777" w:rsidR="00AB73A5" w:rsidRPr="006C2824" w:rsidRDefault="00AB73A5" w:rsidP="00D632B2">
      <w:pPr>
        <w:pStyle w:val="Arial11"/>
        <w:numPr>
          <w:ilvl w:val="0"/>
          <w:numId w:val="31"/>
        </w:numPr>
        <w:spacing w:line="276" w:lineRule="auto"/>
        <w:jc w:val="both"/>
        <w:rPr>
          <w:rFonts w:ascii="Times New Roman" w:hAnsi="Times New Roman" w:cs="Times New Roman"/>
          <w:sz w:val="24"/>
          <w:lang w:val="hr-HR"/>
        </w:rPr>
      </w:pPr>
      <w:r w:rsidRPr="006C2824">
        <w:rPr>
          <w:rFonts w:ascii="Times New Roman" w:hAnsi="Times New Roman" w:cs="Times New Roman"/>
          <w:sz w:val="24"/>
          <w:lang w:val="hr-HR"/>
        </w:rPr>
        <w:t xml:space="preserve">navesti </w:t>
      </w:r>
      <w:r w:rsidRPr="006C2824">
        <w:rPr>
          <w:rFonts w:ascii="Times New Roman" w:hAnsi="Times New Roman" w:cs="Times New Roman"/>
          <w:b/>
          <w:sz w:val="24"/>
          <w:lang w:val="hr-HR"/>
        </w:rPr>
        <w:t>smjernice za poboljšanje</w:t>
      </w:r>
      <w:r w:rsidR="009E7761" w:rsidRPr="006C2824">
        <w:rPr>
          <w:rFonts w:ascii="Times New Roman" w:hAnsi="Times New Roman" w:cs="Times New Roman"/>
          <w:b/>
          <w:sz w:val="24"/>
          <w:lang w:val="hr-HR"/>
        </w:rPr>
        <w:t xml:space="preserve"> (kako ukloniti problem upotrebljivosti?)</w:t>
      </w:r>
    </w:p>
    <w:p w14:paraId="41D1281B" w14:textId="77777777" w:rsidR="0025464C" w:rsidRPr="003648F3" w:rsidRDefault="00502598" w:rsidP="00502598">
      <w:pPr>
        <w:rPr>
          <w:b/>
          <w:bCs/>
          <w:lang w:val="hr-HR"/>
        </w:rPr>
      </w:pPr>
      <w:r w:rsidRPr="003648F3">
        <w:rPr>
          <w:lang w:val="hr-HR"/>
        </w:rPr>
        <w:br w:type="page"/>
      </w:r>
      <w:r w:rsidR="009576B9" w:rsidRPr="006C2824">
        <w:rPr>
          <w:b/>
          <w:bCs/>
          <w:lang w:val="hr-HR"/>
        </w:rPr>
        <w:lastRenderedPageBreak/>
        <w:t>HEURISTIKA</w:t>
      </w:r>
      <w:r w:rsidRPr="006C2824">
        <w:rPr>
          <w:b/>
          <w:bCs/>
          <w:lang w:val="hr-HR"/>
        </w:rPr>
        <w:t xml:space="preserve"> 1. </w:t>
      </w:r>
      <w:r w:rsidR="0025464C" w:rsidRPr="006C2824">
        <w:rPr>
          <w:b/>
          <w:bCs/>
          <w:lang w:val="hr-HR"/>
        </w:rPr>
        <w:t xml:space="preserve">Vidljivost statusa sustava (eng. </w:t>
      </w:r>
      <w:r w:rsidR="0025464C" w:rsidRPr="006C2824">
        <w:rPr>
          <w:b/>
          <w:bCs/>
          <w:i/>
          <w:lang w:val="hr-HR"/>
        </w:rPr>
        <w:t>Visibility of system status</w:t>
      </w:r>
      <w:r w:rsidR="0025464C" w:rsidRPr="006C2824">
        <w:rPr>
          <w:b/>
          <w:bCs/>
          <w:lang w:val="hr-HR"/>
        </w:rPr>
        <w:t>)</w:t>
      </w:r>
    </w:p>
    <w:p w14:paraId="0FFC7C7D" w14:textId="77777777" w:rsidR="0025464C" w:rsidRPr="003648F3" w:rsidRDefault="0025464C" w:rsidP="00502598">
      <w:pPr>
        <w:rPr>
          <w:b/>
          <w:bCs/>
          <w:lang w:val="hr-HR"/>
        </w:rPr>
      </w:pPr>
    </w:p>
    <w:p w14:paraId="6440715E" w14:textId="77777777" w:rsidR="0025464C" w:rsidRPr="003648F3" w:rsidRDefault="00857FF2" w:rsidP="006E1A47">
      <w:pPr>
        <w:jc w:val="both"/>
        <w:rPr>
          <w:bCs/>
          <w:i/>
          <w:lang w:val="hr-HR"/>
        </w:rPr>
      </w:pPr>
      <w:r w:rsidRPr="003648F3">
        <w:rPr>
          <w:bCs/>
          <w:i/>
          <w:lang w:val="hr-HR"/>
        </w:rPr>
        <w:t>Sustav (web stranica) treba uvijek informirati korisnika o tome što se događa na stranici kroz odgovarajuće povratne informacije u razumnom roku</w:t>
      </w:r>
      <w:r w:rsidR="006E1A47">
        <w:rPr>
          <w:bCs/>
          <w:i/>
          <w:lang w:val="hr-HR"/>
        </w:rPr>
        <w:t>.</w:t>
      </w:r>
    </w:p>
    <w:p w14:paraId="174A1890" w14:textId="77777777" w:rsidR="00857FF2" w:rsidRPr="003648F3" w:rsidRDefault="00857FF2" w:rsidP="00502598">
      <w:pPr>
        <w:rPr>
          <w:b/>
          <w:bCs/>
          <w:lang w:val="hr-HR"/>
        </w:rPr>
      </w:pPr>
    </w:p>
    <w:p w14:paraId="109D17FE" w14:textId="77777777" w:rsidR="00857FF2" w:rsidRPr="003648F3" w:rsidRDefault="00857FF2" w:rsidP="00502598">
      <w:pPr>
        <w:rPr>
          <w:b/>
          <w:bCs/>
          <w:lang w:val="hr-HR"/>
        </w:rPr>
      </w:pPr>
    </w:p>
    <w:p w14:paraId="75AE3048" w14:textId="77777777" w:rsidR="00857FF2" w:rsidRPr="003648F3" w:rsidRDefault="00857FF2" w:rsidP="00857FF2">
      <w:pPr>
        <w:rPr>
          <w:b/>
          <w:lang w:val="hr-HR"/>
        </w:rPr>
      </w:pPr>
      <w:r w:rsidRPr="003648F3">
        <w:rPr>
          <w:b/>
          <w:lang w:val="hr-HR"/>
        </w:rPr>
        <w:t>SMJERNICA:</w:t>
      </w:r>
    </w:p>
    <w:p w14:paraId="367F1F29" w14:textId="77777777" w:rsidR="00857FF2" w:rsidRPr="003648F3" w:rsidRDefault="00857FF2" w:rsidP="00857FF2">
      <w:pPr>
        <w:rPr>
          <w:lang w:val="hr-HR"/>
        </w:rPr>
      </w:pPr>
    </w:p>
    <w:p w14:paraId="45DB3C0A" w14:textId="77777777" w:rsidR="00857FF2" w:rsidRPr="003648F3" w:rsidRDefault="00857FF2" w:rsidP="00857FF2">
      <w:pPr>
        <w:pStyle w:val="uvlaka"/>
        <w:rPr>
          <w:b/>
          <w:bCs/>
        </w:rPr>
      </w:pPr>
      <w:r w:rsidRPr="003648F3">
        <w:rPr>
          <w:b/>
          <w:bCs/>
        </w:rPr>
        <w:t>1. Dobiva li korisnik odgovarajuće povratne informacije o tome što se događa na stranici?</w:t>
      </w:r>
    </w:p>
    <w:p w14:paraId="069B24CD" w14:textId="77777777" w:rsidR="00857FF2" w:rsidRPr="003648F3" w:rsidRDefault="00857FF2" w:rsidP="00857FF2">
      <w:pPr>
        <w:pStyle w:val="uvlaka"/>
      </w:pPr>
    </w:p>
    <w:p w14:paraId="08DF85CC" w14:textId="77777777" w:rsidR="006E1A47" w:rsidRPr="00A34A80" w:rsidRDefault="006E1A47" w:rsidP="006E1A47">
      <w:pPr>
        <w:pStyle w:val="uvlaka"/>
        <w:numPr>
          <w:ilvl w:val="0"/>
          <w:numId w:val="42"/>
        </w:numPr>
        <w:spacing w:line="276" w:lineRule="auto"/>
        <w:rPr>
          <w:color w:val="000000"/>
        </w:rPr>
      </w:pPr>
      <w:r w:rsidRPr="00A34A80">
        <w:rPr>
          <w:color w:val="000000"/>
        </w:rPr>
        <w:t xml:space="preserve">Trenutna pozicija na stranici je jasna i odmah vidljiva. </w:t>
      </w:r>
    </w:p>
    <w:p w14:paraId="021C94DE" w14:textId="77777777" w:rsidR="006E1A47" w:rsidRPr="00A34A80" w:rsidRDefault="006E1A47" w:rsidP="006E1A47">
      <w:pPr>
        <w:pStyle w:val="uvlaka"/>
        <w:numPr>
          <w:ilvl w:val="0"/>
          <w:numId w:val="42"/>
        </w:numPr>
        <w:spacing w:line="276" w:lineRule="auto"/>
        <w:rPr>
          <w:color w:val="000000"/>
        </w:rPr>
      </w:pPr>
      <w:r w:rsidRPr="00A34A80">
        <w:rPr>
          <w:color w:val="000000"/>
        </w:rPr>
        <w:t>Odabrana opcija jasno je istaknuta (označena je drugom bojom, podebljana ili podvučena).</w:t>
      </w:r>
    </w:p>
    <w:p w14:paraId="1D87AD24" w14:textId="77777777" w:rsidR="006E1A47" w:rsidRPr="00A34A80" w:rsidRDefault="006E1A47" w:rsidP="006E1A47">
      <w:pPr>
        <w:numPr>
          <w:ilvl w:val="0"/>
          <w:numId w:val="42"/>
        </w:numPr>
        <w:spacing w:line="276" w:lineRule="auto"/>
        <w:rPr>
          <w:color w:val="000000"/>
          <w:lang w:val="hr-HR" w:eastAsia="hr-HR"/>
        </w:rPr>
      </w:pPr>
      <w:r w:rsidRPr="00A34A80">
        <w:rPr>
          <w:color w:val="000000"/>
          <w:lang w:val="hr-HR" w:eastAsia="hr-HR"/>
        </w:rPr>
        <w:t>Korisnici su informirani o svim reakcijama sustava.</w:t>
      </w:r>
    </w:p>
    <w:p w14:paraId="790A0329" w14:textId="77777777" w:rsidR="006E1A47" w:rsidRPr="00A34A80" w:rsidRDefault="006E1A47" w:rsidP="006E1A47">
      <w:pPr>
        <w:numPr>
          <w:ilvl w:val="0"/>
          <w:numId w:val="42"/>
        </w:numPr>
        <w:spacing w:line="276" w:lineRule="auto"/>
        <w:rPr>
          <w:color w:val="000000"/>
          <w:lang w:val="hr-HR" w:eastAsia="hr-HR"/>
        </w:rPr>
      </w:pPr>
      <w:r w:rsidRPr="00A34A80">
        <w:rPr>
          <w:color w:val="000000"/>
          <w:lang w:val="hr-HR" w:eastAsia="hr-HR"/>
        </w:rPr>
        <w:t xml:space="preserve">Korisniku je uvijek jasno što se događa na stranici. </w:t>
      </w:r>
    </w:p>
    <w:p w14:paraId="10283EDF" w14:textId="77777777" w:rsidR="006E1A47" w:rsidRPr="00A34A80" w:rsidRDefault="006E1A47" w:rsidP="006E1A47">
      <w:pPr>
        <w:numPr>
          <w:ilvl w:val="0"/>
          <w:numId w:val="42"/>
        </w:numPr>
        <w:spacing w:line="276" w:lineRule="auto"/>
        <w:rPr>
          <w:color w:val="000000"/>
          <w:lang w:val="hr-HR" w:eastAsia="hr-HR"/>
        </w:rPr>
      </w:pPr>
      <w:r w:rsidRPr="00A34A80">
        <w:rPr>
          <w:color w:val="000000"/>
          <w:lang w:val="hr-HR" w:eastAsia="hr-HR"/>
        </w:rPr>
        <w:t>Korisnik je obavješten ukoliko je potrebna instalacija dodatnog programa.</w:t>
      </w:r>
    </w:p>
    <w:p w14:paraId="7300B7F7" w14:textId="77777777" w:rsidR="006E1A47" w:rsidRPr="00A34A80" w:rsidRDefault="006E1A47" w:rsidP="006E1A47">
      <w:pPr>
        <w:numPr>
          <w:ilvl w:val="0"/>
          <w:numId w:val="42"/>
        </w:numPr>
        <w:spacing w:line="276" w:lineRule="auto"/>
        <w:rPr>
          <w:color w:val="000000"/>
          <w:lang w:val="hr-HR" w:eastAsia="hr-HR"/>
        </w:rPr>
      </w:pPr>
      <w:r w:rsidRPr="00A34A80">
        <w:rPr>
          <w:color w:val="000000"/>
          <w:lang w:val="hr-HR" w:eastAsia="hr-HR"/>
        </w:rPr>
        <w:t>Povratna informacija sustava je brza i jasna.</w:t>
      </w:r>
    </w:p>
    <w:p w14:paraId="7D9E7F74" w14:textId="77777777" w:rsidR="006E1A47" w:rsidRPr="00A34A80" w:rsidRDefault="00F026BF" w:rsidP="006E1A47">
      <w:pPr>
        <w:pStyle w:val="uvlaka"/>
        <w:numPr>
          <w:ilvl w:val="0"/>
          <w:numId w:val="42"/>
        </w:numPr>
        <w:spacing w:line="276" w:lineRule="auto"/>
        <w:rPr>
          <w:color w:val="000000"/>
        </w:rPr>
      </w:pPr>
      <w:r w:rsidRPr="00A34A80">
        <w:rPr>
          <w:color w:val="000000"/>
        </w:rPr>
        <w:t>Prilikom skidanja različitih datoteka uvijek postoji informacija o veličini datoteka.</w:t>
      </w:r>
    </w:p>
    <w:p w14:paraId="448C87BE" w14:textId="77777777" w:rsidR="006E1A47" w:rsidRPr="00A34A80" w:rsidRDefault="006E1A47" w:rsidP="006E1A47">
      <w:pPr>
        <w:pStyle w:val="uvlaka"/>
        <w:numPr>
          <w:ilvl w:val="0"/>
          <w:numId w:val="42"/>
        </w:numPr>
        <w:spacing w:line="276" w:lineRule="auto"/>
        <w:rPr>
          <w:color w:val="000000"/>
        </w:rPr>
      </w:pPr>
      <w:r w:rsidRPr="00A34A80">
        <w:rPr>
          <w:color w:val="000000"/>
        </w:rPr>
        <w:t>Status napretka kupovine</w:t>
      </w:r>
      <w:r w:rsidR="00DE6425" w:rsidRPr="00A34A80">
        <w:rPr>
          <w:color w:val="000000"/>
        </w:rPr>
        <w:t>/pretplate/</w:t>
      </w:r>
      <w:r w:rsidR="00DE6425" w:rsidRPr="00A34A80">
        <w:rPr>
          <w:i/>
          <w:iCs/>
          <w:color w:val="000000"/>
        </w:rPr>
        <w:t>onboardinga</w:t>
      </w:r>
      <w:r w:rsidRPr="00A34A80">
        <w:rPr>
          <w:color w:val="000000"/>
        </w:rPr>
        <w:t xml:space="preserve"> jasno je označen.</w:t>
      </w:r>
    </w:p>
    <w:p w14:paraId="5E404E93" w14:textId="77777777" w:rsidR="006E1A47" w:rsidRPr="00A34A80" w:rsidRDefault="00DE6425" w:rsidP="006E1A47">
      <w:pPr>
        <w:pStyle w:val="uvlaka"/>
        <w:numPr>
          <w:ilvl w:val="0"/>
          <w:numId w:val="42"/>
        </w:numPr>
        <w:spacing w:line="276" w:lineRule="auto"/>
        <w:rPr>
          <w:color w:val="000000"/>
        </w:rPr>
      </w:pPr>
      <w:r w:rsidRPr="00A34A80">
        <w:rPr>
          <w:color w:val="000000"/>
        </w:rPr>
        <w:t>(</w:t>
      </w:r>
      <w:r w:rsidR="006E1A47" w:rsidRPr="00A34A80">
        <w:rPr>
          <w:color w:val="000000"/>
        </w:rPr>
        <w:t>Broj proizvoda u košarici vidljiv je u svakom trenutku.</w:t>
      </w:r>
      <w:r w:rsidRPr="00A34A80">
        <w:rPr>
          <w:color w:val="000000"/>
        </w:rPr>
        <w:t>)</w:t>
      </w:r>
    </w:p>
    <w:p w14:paraId="64135356" w14:textId="77777777" w:rsidR="004764C8" w:rsidRPr="00A34A80" w:rsidRDefault="004764C8" w:rsidP="006E1A47">
      <w:pPr>
        <w:pStyle w:val="uvlaka"/>
        <w:numPr>
          <w:ilvl w:val="0"/>
          <w:numId w:val="42"/>
        </w:numPr>
        <w:spacing w:line="276" w:lineRule="auto"/>
        <w:rPr>
          <w:color w:val="000000"/>
        </w:rPr>
      </w:pPr>
      <w:r w:rsidRPr="00A34A80">
        <w:rPr>
          <w:color w:val="000000"/>
        </w:rPr>
        <w:t xml:space="preserve">Jesu li povratne informacije previše detaljne i ima li ih nepotrebnih i previše? (Straight line onboarding) </w:t>
      </w:r>
    </w:p>
    <w:p w14:paraId="547106B2" w14:textId="77777777" w:rsidR="00857FF2" w:rsidRPr="003648F3" w:rsidRDefault="00857FF2" w:rsidP="00857FF2">
      <w:pPr>
        <w:rPr>
          <w:lang w:val="hr-HR"/>
        </w:rPr>
      </w:pPr>
    </w:p>
    <w:p w14:paraId="0F1ACF8E" w14:textId="77777777" w:rsidR="00857FF2" w:rsidRPr="003648F3" w:rsidRDefault="00857FF2" w:rsidP="00857FF2">
      <w:pPr>
        <w:rPr>
          <w:lang w:val="hr-HR"/>
        </w:rPr>
      </w:pPr>
    </w:p>
    <w:p w14:paraId="12993BDA" w14:textId="77777777" w:rsidR="00857FF2" w:rsidRPr="003648F3" w:rsidRDefault="00857FF2" w:rsidP="00857FF2">
      <w:pPr>
        <w:rPr>
          <w:sz w:val="20"/>
          <w:szCs w:val="20"/>
          <w:lang w:val="hr-HR"/>
        </w:rPr>
      </w:pPr>
      <w:r w:rsidRPr="003648F3">
        <w:rPr>
          <w:sz w:val="20"/>
          <w:szCs w:val="20"/>
          <w:lang w:val="hr-HR"/>
        </w:rPr>
        <w:t>MOGUĆI STAVOVI:</w:t>
      </w:r>
    </w:p>
    <w:p w14:paraId="1B99D5B1" w14:textId="77777777" w:rsidR="00857FF2" w:rsidRPr="003648F3" w:rsidRDefault="00857FF2" w:rsidP="00857FF2">
      <w:pPr>
        <w:rPr>
          <w:sz w:val="20"/>
          <w:szCs w:val="20"/>
          <w:lang w:val="hr-HR"/>
        </w:rPr>
      </w:pPr>
      <w:r w:rsidRPr="003648F3">
        <w:rPr>
          <w:sz w:val="20"/>
          <w:szCs w:val="20"/>
          <w:lang w:val="hr-HR"/>
        </w:rPr>
        <w:t>0: ne postoji problem upotrebljivosti</w:t>
      </w:r>
    </w:p>
    <w:p w14:paraId="77A7A351" w14:textId="77777777" w:rsidR="00857FF2" w:rsidRPr="003648F3" w:rsidRDefault="00857FF2" w:rsidP="00857FF2">
      <w:pPr>
        <w:rPr>
          <w:sz w:val="20"/>
          <w:szCs w:val="20"/>
          <w:lang w:val="hr-HR"/>
        </w:rPr>
      </w:pPr>
      <w:r w:rsidRPr="003648F3">
        <w:rPr>
          <w:sz w:val="20"/>
          <w:szCs w:val="20"/>
          <w:lang w:val="hr-HR"/>
        </w:rPr>
        <w:t>1: kozmetički problem upotrebljivosti (nije nužno ukloniti problem, osim ako imamo vremena)</w:t>
      </w:r>
    </w:p>
    <w:p w14:paraId="75314738" w14:textId="77777777" w:rsidR="00857FF2" w:rsidRPr="003648F3" w:rsidRDefault="00857FF2" w:rsidP="00857FF2">
      <w:pPr>
        <w:rPr>
          <w:sz w:val="20"/>
          <w:szCs w:val="20"/>
          <w:lang w:val="hr-HR"/>
        </w:rPr>
      </w:pPr>
      <w:r w:rsidRPr="003648F3">
        <w:rPr>
          <w:sz w:val="20"/>
          <w:szCs w:val="20"/>
          <w:lang w:val="hr-HR"/>
        </w:rPr>
        <w:t>2: manji problem upotrebljivosti (problem niskog prioriteta kojeg je potrebno ukloniti)</w:t>
      </w:r>
    </w:p>
    <w:p w14:paraId="7E8625A7" w14:textId="77777777" w:rsidR="00857FF2" w:rsidRPr="003648F3" w:rsidRDefault="00857FF2" w:rsidP="00857FF2">
      <w:pPr>
        <w:rPr>
          <w:sz w:val="20"/>
          <w:szCs w:val="20"/>
          <w:lang w:val="hr-HR"/>
        </w:rPr>
      </w:pPr>
      <w:r w:rsidRPr="003648F3">
        <w:rPr>
          <w:sz w:val="20"/>
          <w:szCs w:val="20"/>
          <w:lang w:val="hr-HR"/>
        </w:rPr>
        <w:t>3: veći problem upotrebljivosti (problem visokog prioriteta kojeg je potrebno ukloniti)</w:t>
      </w:r>
    </w:p>
    <w:p w14:paraId="7B5F70AD" w14:textId="77777777" w:rsidR="00857FF2" w:rsidRPr="003648F3" w:rsidRDefault="00857FF2" w:rsidP="00857FF2">
      <w:pPr>
        <w:rPr>
          <w:sz w:val="20"/>
          <w:szCs w:val="20"/>
          <w:lang w:val="hr-HR"/>
        </w:rPr>
      </w:pPr>
      <w:r w:rsidRPr="003648F3">
        <w:rPr>
          <w:sz w:val="20"/>
          <w:szCs w:val="20"/>
          <w:lang w:val="hr-HR"/>
        </w:rPr>
        <w:t>4: katastrofalan problem upotrebljivosti (apsolutni prioritet, čim prije ukloniti / ukloniti prije aktivacije)</w:t>
      </w:r>
    </w:p>
    <w:p w14:paraId="1772842D" w14:textId="77777777" w:rsidR="00857FF2" w:rsidRPr="003648F3" w:rsidRDefault="00857FF2" w:rsidP="00857FF2">
      <w:pPr>
        <w:rPr>
          <w:lang w:val="hr-HR"/>
        </w:rPr>
      </w:pPr>
    </w:p>
    <w:p w14:paraId="1F457868" w14:textId="77777777" w:rsidR="00857FF2" w:rsidRPr="003648F3" w:rsidRDefault="00857FF2" w:rsidP="00857FF2">
      <w:pPr>
        <w:rPr>
          <w:lang w:val="hr-HR"/>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6264"/>
        <w:gridCol w:w="2410"/>
      </w:tblGrid>
      <w:tr w:rsidR="00857FF2" w:rsidRPr="003648F3" w14:paraId="32DCFE25" w14:textId="77777777" w:rsidTr="00D229E4">
        <w:tc>
          <w:tcPr>
            <w:tcW w:w="648" w:type="dxa"/>
            <w:vAlign w:val="center"/>
          </w:tcPr>
          <w:p w14:paraId="47290140" w14:textId="77777777" w:rsidR="00857FF2" w:rsidRPr="003648F3" w:rsidRDefault="00857FF2" w:rsidP="00D229E4">
            <w:pPr>
              <w:jc w:val="center"/>
              <w:rPr>
                <w:b/>
                <w:bCs/>
                <w:lang w:val="hr-HR"/>
              </w:rPr>
            </w:pPr>
            <w:r w:rsidRPr="003648F3">
              <w:rPr>
                <w:b/>
                <w:bCs/>
                <w:lang w:val="hr-HR"/>
              </w:rPr>
              <w:t>BR</w:t>
            </w:r>
          </w:p>
        </w:tc>
        <w:tc>
          <w:tcPr>
            <w:tcW w:w="6264" w:type="dxa"/>
            <w:vAlign w:val="center"/>
          </w:tcPr>
          <w:p w14:paraId="0B21DB6E" w14:textId="77777777" w:rsidR="00857FF2" w:rsidRPr="003648F3" w:rsidRDefault="00857FF2" w:rsidP="00D229E4">
            <w:pPr>
              <w:jc w:val="center"/>
              <w:rPr>
                <w:b/>
                <w:bCs/>
                <w:lang w:val="hr-HR"/>
              </w:rPr>
            </w:pPr>
            <w:r w:rsidRPr="003648F3">
              <w:rPr>
                <w:b/>
                <w:bCs/>
                <w:lang w:val="hr-HR"/>
              </w:rPr>
              <w:t>TVRDNJA</w:t>
            </w:r>
          </w:p>
        </w:tc>
        <w:tc>
          <w:tcPr>
            <w:tcW w:w="2410" w:type="dxa"/>
            <w:vAlign w:val="center"/>
          </w:tcPr>
          <w:p w14:paraId="2CEBC302" w14:textId="77777777" w:rsidR="00857FF2" w:rsidRPr="003648F3" w:rsidRDefault="00857FF2" w:rsidP="00D229E4">
            <w:pPr>
              <w:jc w:val="center"/>
              <w:rPr>
                <w:b/>
                <w:bCs/>
                <w:lang w:val="hr-HR"/>
              </w:rPr>
            </w:pPr>
            <w:r w:rsidRPr="003648F3">
              <w:rPr>
                <w:b/>
                <w:bCs/>
                <w:lang w:val="hr-HR"/>
              </w:rPr>
              <w:t>STAV</w:t>
            </w:r>
          </w:p>
          <w:p w14:paraId="6BA4F878" w14:textId="77777777" w:rsidR="00857FF2" w:rsidRPr="003648F3" w:rsidRDefault="00857FF2" w:rsidP="00D229E4">
            <w:pPr>
              <w:jc w:val="center"/>
              <w:rPr>
                <w:b/>
                <w:bCs/>
                <w:lang w:val="hr-HR"/>
              </w:rPr>
            </w:pPr>
            <w:r w:rsidRPr="003648F3">
              <w:rPr>
                <w:b/>
                <w:bCs/>
                <w:lang w:val="hr-HR"/>
              </w:rPr>
              <w:t>(od 0 do 4)</w:t>
            </w:r>
          </w:p>
        </w:tc>
      </w:tr>
      <w:tr w:rsidR="00857FF2" w:rsidRPr="003648F3" w14:paraId="244E0B03" w14:textId="77777777" w:rsidTr="00D229E4">
        <w:trPr>
          <w:trHeight w:val="621"/>
        </w:trPr>
        <w:tc>
          <w:tcPr>
            <w:tcW w:w="648" w:type="dxa"/>
            <w:vAlign w:val="center"/>
          </w:tcPr>
          <w:p w14:paraId="630E904E" w14:textId="77777777" w:rsidR="00857FF2" w:rsidRPr="003648F3" w:rsidRDefault="00857FF2" w:rsidP="00D229E4">
            <w:pPr>
              <w:jc w:val="center"/>
              <w:rPr>
                <w:b/>
                <w:bCs/>
                <w:lang w:val="hr-HR"/>
              </w:rPr>
            </w:pPr>
            <w:r w:rsidRPr="003648F3">
              <w:rPr>
                <w:b/>
                <w:bCs/>
                <w:lang w:val="hr-HR"/>
              </w:rPr>
              <w:t>1</w:t>
            </w:r>
          </w:p>
        </w:tc>
        <w:tc>
          <w:tcPr>
            <w:tcW w:w="6264" w:type="dxa"/>
            <w:vAlign w:val="center"/>
          </w:tcPr>
          <w:p w14:paraId="40C2E963" w14:textId="67F93D2A" w:rsidR="00857FF2" w:rsidRPr="003648F3" w:rsidRDefault="00ED7133" w:rsidP="00D229E4">
            <w:pPr>
              <w:rPr>
                <w:b/>
                <w:bCs/>
                <w:lang w:val="hr-HR"/>
              </w:rPr>
            </w:pPr>
            <w:r w:rsidRPr="003648F3">
              <w:rPr>
                <w:b/>
                <w:bCs/>
                <w:lang w:val="hr-HR"/>
              </w:rPr>
              <w:t xml:space="preserve">Korisnik dobiva odgovarajuće povratne informacije o tome što se događa na </w:t>
            </w:r>
            <w:r w:rsidR="00016BC8">
              <w:rPr>
                <w:b/>
                <w:bCs/>
                <w:lang w:val="hr-HR"/>
              </w:rPr>
              <w:t xml:space="preserve">web </w:t>
            </w:r>
            <w:r w:rsidRPr="003648F3">
              <w:rPr>
                <w:b/>
                <w:bCs/>
                <w:lang w:val="hr-HR"/>
              </w:rPr>
              <w:t>stranici.</w:t>
            </w:r>
          </w:p>
        </w:tc>
        <w:tc>
          <w:tcPr>
            <w:tcW w:w="2410" w:type="dxa"/>
            <w:vAlign w:val="center"/>
          </w:tcPr>
          <w:p w14:paraId="108047C5" w14:textId="5ACABD46" w:rsidR="00857FF2" w:rsidRPr="003648F3" w:rsidRDefault="00A00D19" w:rsidP="00D229E4">
            <w:pPr>
              <w:rPr>
                <w:lang w:val="hr-HR"/>
              </w:rPr>
            </w:pPr>
            <w:r>
              <w:rPr>
                <w:lang w:val="hr-HR"/>
              </w:rPr>
              <w:t>1</w:t>
            </w:r>
          </w:p>
        </w:tc>
      </w:tr>
      <w:tr w:rsidR="00857FF2" w:rsidRPr="003648F3" w14:paraId="692F1E42" w14:textId="77777777" w:rsidTr="00D229E4">
        <w:trPr>
          <w:trHeight w:val="1755"/>
        </w:trPr>
        <w:tc>
          <w:tcPr>
            <w:tcW w:w="648" w:type="dxa"/>
            <w:vAlign w:val="center"/>
          </w:tcPr>
          <w:p w14:paraId="61093FA4" w14:textId="77777777" w:rsidR="00857FF2" w:rsidRPr="003648F3" w:rsidRDefault="00857FF2" w:rsidP="00D229E4">
            <w:pPr>
              <w:jc w:val="center"/>
              <w:rPr>
                <w:b/>
                <w:bCs/>
                <w:lang w:val="hr-HR"/>
              </w:rPr>
            </w:pPr>
          </w:p>
        </w:tc>
        <w:tc>
          <w:tcPr>
            <w:tcW w:w="8674" w:type="dxa"/>
            <w:gridSpan w:val="2"/>
          </w:tcPr>
          <w:p w14:paraId="2D17128B" w14:textId="2AD36AC5" w:rsidR="00D20143" w:rsidRPr="003648F3" w:rsidRDefault="009C0C90" w:rsidP="00D229E4">
            <w:pPr>
              <w:rPr>
                <w:lang w:val="hr-HR"/>
              </w:rPr>
            </w:pPr>
            <w:r w:rsidRPr="009C0C90">
              <w:t xml:space="preserve">Korisnik će imati intuitivno iskustvo prilikom korištenja stranice i brzo će se prilagoditi njenom sučelju. Jasna organizacija sadržaja i dobro označene navigacijske opcije olakšavaju korisniku pronalaženje željenih informacija. </w:t>
            </w:r>
          </w:p>
        </w:tc>
      </w:tr>
      <w:tr w:rsidR="00857FF2" w:rsidRPr="003648F3" w14:paraId="20E3512F" w14:textId="77777777" w:rsidTr="00D229E4">
        <w:trPr>
          <w:trHeight w:val="1755"/>
        </w:trPr>
        <w:tc>
          <w:tcPr>
            <w:tcW w:w="648" w:type="dxa"/>
            <w:vAlign w:val="center"/>
          </w:tcPr>
          <w:p w14:paraId="4FA8B9EB" w14:textId="77777777" w:rsidR="00857FF2" w:rsidRPr="003648F3" w:rsidRDefault="00857FF2" w:rsidP="00D229E4">
            <w:pPr>
              <w:jc w:val="center"/>
              <w:rPr>
                <w:b/>
                <w:bCs/>
                <w:lang w:val="hr-HR"/>
              </w:rPr>
            </w:pPr>
          </w:p>
        </w:tc>
        <w:tc>
          <w:tcPr>
            <w:tcW w:w="8674" w:type="dxa"/>
            <w:gridSpan w:val="2"/>
          </w:tcPr>
          <w:p w14:paraId="42A72280" w14:textId="3BAC7DC9" w:rsidR="00D20143" w:rsidRPr="003648F3" w:rsidRDefault="006D3801" w:rsidP="00D229E4">
            <w:pPr>
              <w:rPr>
                <w:lang w:val="hr-HR"/>
              </w:rPr>
            </w:pPr>
            <w:r w:rsidRPr="006D3801">
              <w:t>Stranica bi trebala pružati dodatne napredne funkcije za svakodnevnu upotrebu koje korisniku olakšavaju izvršavanje uobičajenih zadataka. Izvedivo je, na primjer, uključiti opciju spremanja željenih postavki ili prilagodbe materijala na temelju korisničkih preferencija. Brzo pretraživanje, automatsko popunjavanje polja i pamćenje nedavno viđenih stranica ili stavki dodatne su korisne značajke koje mogu pomoći korisnicima da se svakodnevno povezuju sa web mjestom.</w:t>
            </w:r>
          </w:p>
        </w:tc>
      </w:tr>
    </w:tbl>
    <w:p w14:paraId="4BAE32E4" w14:textId="77777777" w:rsidR="00857FF2" w:rsidRPr="003648F3" w:rsidRDefault="00857FF2" w:rsidP="00857FF2">
      <w:pPr>
        <w:rPr>
          <w:lang w:val="hr-HR"/>
        </w:rPr>
      </w:pPr>
    </w:p>
    <w:p w14:paraId="74E34538" w14:textId="77777777" w:rsidR="00857FF2" w:rsidRPr="003648F3" w:rsidRDefault="00857FF2" w:rsidP="00857FF2">
      <w:pPr>
        <w:rPr>
          <w:b/>
          <w:bCs/>
          <w:lang w:val="hr-HR"/>
        </w:rPr>
      </w:pPr>
    </w:p>
    <w:p w14:paraId="4DE360DE" w14:textId="77777777" w:rsidR="00502598" w:rsidRPr="006C2824" w:rsidRDefault="00ED7133" w:rsidP="00F026BF">
      <w:pPr>
        <w:jc w:val="both"/>
        <w:rPr>
          <w:b/>
          <w:bCs/>
          <w:lang w:val="hr-HR"/>
        </w:rPr>
      </w:pPr>
      <w:r w:rsidRPr="006C2824">
        <w:rPr>
          <w:b/>
          <w:bCs/>
          <w:lang w:val="hr-HR"/>
        </w:rPr>
        <w:lastRenderedPageBreak/>
        <w:t xml:space="preserve">HEURISTIKA 2. </w:t>
      </w:r>
      <w:r w:rsidR="00027E29" w:rsidRPr="006C2824">
        <w:rPr>
          <w:b/>
          <w:bCs/>
          <w:lang w:val="hr-HR"/>
        </w:rPr>
        <w:t xml:space="preserve">Podudarnost koncepta sustava i konteksta korisnika (eng. </w:t>
      </w:r>
      <w:r w:rsidR="00027E29" w:rsidRPr="006C2824">
        <w:rPr>
          <w:b/>
          <w:bCs/>
          <w:i/>
          <w:lang w:val="hr-HR"/>
        </w:rPr>
        <w:t>Match between system and the real world</w:t>
      </w:r>
      <w:r w:rsidR="00027E29" w:rsidRPr="006C2824">
        <w:rPr>
          <w:b/>
          <w:bCs/>
          <w:lang w:val="hr-HR"/>
        </w:rPr>
        <w:t>)</w:t>
      </w:r>
    </w:p>
    <w:p w14:paraId="2707F14D" w14:textId="77777777" w:rsidR="00502598" w:rsidRPr="006C2824" w:rsidRDefault="00502598" w:rsidP="00502598">
      <w:pPr>
        <w:rPr>
          <w:lang w:val="hr-HR"/>
        </w:rPr>
      </w:pPr>
    </w:p>
    <w:p w14:paraId="76C0E9D7" w14:textId="77777777" w:rsidR="00502598" w:rsidRPr="006C2824" w:rsidRDefault="00027E29" w:rsidP="00F026BF">
      <w:pPr>
        <w:jc w:val="both"/>
        <w:rPr>
          <w:i/>
          <w:iCs/>
          <w:lang w:val="hr-HR"/>
        </w:rPr>
      </w:pPr>
      <w:r w:rsidRPr="006C2824">
        <w:rPr>
          <w:i/>
          <w:iCs/>
          <w:lang w:val="hr-HR"/>
        </w:rPr>
        <w:t>Web stranica treba imati jasan i razumljiv jezik koristeći pojmove i koncepte koji su poznati korisniku. Informacije bi trebale biti organizirane prirodno i logično na temelju onoga što su korisnici navikli vidjeti u stvarnom svijetu.</w:t>
      </w:r>
    </w:p>
    <w:p w14:paraId="61D7D943" w14:textId="77777777" w:rsidR="00027E29" w:rsidRPr="006C2824" w:rsidRDefault="00027E29" w:rsidP="00F026BF">
      <w:pPr>
        <w:jc w:val="both"/>
        <w:rPr>
          <w:lang w:val="hr-HR"/>
        </w:rPr>
      </w:pPr>
    </w:p>
    <w:p w14:paraId="30B6B86E" w14:textId="77777777" w:rsidR="00502598" w:rsidRPr="006C2824" w:rsidRDefault="00502598" w:rsidP="00F026BF">
      <w:pPr>
        <w:jc w:val="both"/>
        <w:rPr>
          <w:b/>
          <w:lang w:val="hr-HR"/>
        </w:rPr>
      </w:pPr>
      <w:r w:rsidRPr="006C2824">
        <w:rPr>
          <w:b/>
          <w:lang w:val="hr-HR"/>
        </w:rPr>
        <w:t>SMJERNICA:</w:t>
      </w:r>
    </w:p>
    <w:p w14:paraId="6CCE2CAC" w14:textId="77777777" w:rsidR="00502598" w:rsidRPr="006C2824" w:rsidRDefault="00502598" w:rsidP="00F026BF">
      <w:pPr>
        <w:jc w:val="both"/>
        <w:rPr>
          <w:lang w:val="hr-HR"/>
        </w:rPr>
      </w:pPr>
    </w:p>
    <w:p w14:paraId="3C94C516" w14:textId="77777777" w:rsidR="00502598" w:rsidRPr="006C2824" w:rsidRDefault="00027E29" w:rsidP="00F026BF">
      <w:pPr>
        <w:pStyle w:val="uvlaka"/>
        <w:jc w:val="both"/>
        <w:rPr>
          <w:b/>
          <w:bCs/>
        </w:rPr>
      </w:pPr>
      <w:r w:rsidRPr="00DE6425">
        <w:rPr>
          <w:b/>
          <w:bCs/>
        </w:rPr>
        <w:t>2</w:t>
      </w:r>
      <w:r w:rsidR="00502598" w:rsidRPr="00DE6425">
        <w:rPr>
          <w:b/>
          <w:bCs/>
        </w:rPr>
        <w:t xml:space="preserve">. </w:t>
      </w:r>
      <w:r w:rsidR="00DE6425" w:rsidRPr="00DE6425">
        <w:rPr>
          <w:b/>
          <w:bCs/>
        </w:rPr>
        <w:t>J</w:t>
      </w:r>
      <w:r w:rsidR="00502598" w:rsidRPr="00DE6425">
        <w:rPr>
          <w:b/>
          <w:bCs/>
        </w:rPr>
        <w:t xml:space="preserve">e </w:t>
      </w:r>
      <w:r w:rsidR="00DE6425" w:rsidRPr="00DE6425">
        <w:rPr>
          <w:b/>
          <w:bCs/>
        </w:rPr>
        <w:t xml:space="preserve">li </w:t>
      </w:r>
      <w:r w:rsidR="00502598" w:rsidRPr="00DE6425">
        <w:rPr>
          <w:b/>
          <w:bCs/>
        </w:rPr>
        <w:t xml:space="preserve">koncept </w:t>
      </w:r>
      <w:r w:rsidR="00DE6425" w:rsidRPr="00DE6425">
        <w:rPr>
          <w:b/>
          <w:bCs/>
        </w:rPr>
        <w:t>web stranica/sustava</w:t>
      </w:r>
      <w:r w:rsidR="00502598" w:rsidRPr="00DE6425">
        <w:rPr>
          <w:b/>
          <w:bCs/>
        </w:rPr>
        <w:t xml:space="preserve"> prilagođen kontekstu korisnika?</w:t>
      </w:r>
    </w:p>
    <w:p w14:paraId="3259A78C" w14:textId="77777777" w:rsidR="00502598" w:rsidRPr="00A34A80" w:rsidRDefault="00502598" w:rsidP="00F026BF">
      <w:pPr>
        <w:pStyle w:val="uvlaka"/>
        <w:jc w:val="both"/>
        <w:rPr>
          <w:color w:val="000000"/>
        </w:rPr>
      </w:pPr>
    </w:p>
    <w:p w14:paraId="347D756F" w14:textId="77777777" w:rsidR="00F026BF" w:rsidRPr="00A34A80" w:rsidRDefault="00502598" w:rsidP="006E1A47">
      <w:pPr>
        <w:pStyle w:val="uvlaka"/>
        <w:numPr>
          <w:ilvl w:val="0"/>
          <w:numId w:val="41"/>
        </w:numPr>
        <w:spacing w:line="276" w:lineRule="auto"/>
        <w:jc w:val="both"/>
        <w:rPr>
          <w:color w:val="000000"/>
        </w:rPr>
      </w:pPr>
      <w:r w:rsidRPr="00A34A80">
        <w:rPr>
          <w:color w:val="000000"/>
        </w:rPr>
        <w:t xml:space="preserve">Terminologija je prilagođena korisnicima (riječi i fraze su poznate korisnicima). </w:t>
      </w:r>
    </w:p>
    <w:p w14:paraId="4C0EF96B" w14:textId="77777777" w:rsidR="006E1A47" w:rsidRPr="00A34A80" w:rsidRDefault="006E1A47" w:rsidP="006E1A47">
      <w:pPr>
        <w:numPr>
          <w:ilvl w:val="0"/>
          <w:numId w:val="41"/>
        </w:numPr>
        <w:spacing w:line="276" w:lineRule="auto"/>
        <w:rPr>
          <w:color w:val="000000"/>
          <w:lang w:val="hr-HR" w:eastAsia="hr-HR"/>
        </w:rPr>
      </w:pPr>
      <w:r w:rsidRPr="00A34A80">
        <w:rPr>
          <w:color w:val="000000"/>
          <w:lang w:val="hr-HR" w:eastAsia="hr-HR"/>
        </w:rPr>
        <w:t>Ton pisanja je afirmativan i aktivan.</w:t>
      </w:r>
    </w:p>
    <w:p w14:paraId="75834C65" w14:textId="77777777" w:rsidR="00F026BF" w:rsidRPr="00A34A80" w:rsidRDefault="00F026BF" w:rsidP="006E1A47">
      <w:pPr>
        <w:numPr>
          <w:ilvl w:val="0"/>
          <w:numId w:val="41"/>
        </w:numPr>
        <w:spacing w:line="276" w:lineRule="auto"/>
        <w:rPr>
          <w:color w:val="000000"/>
          <w:lang w:val="hr-HR" w:eastAsia="hr-HR"/>
        </w:rPr>
      </w:pPr>
      <w:r w:rsidRPr="00A34A80">
        <w:rPr>
          <w:color w:val="000000"/>
          <w:lang w:val="hr-HR" w:eastAsia="hr-HR"/>
        </w:rPr>
        <w:t>Stranica ne sadrži komplicirane tehničke ili stručne pojmove ili žargon.</w:t>
      </w:r>
    </w:p>
    <w:p w14:paraId="4916A651" w14:textId="77777777" w:rsidR="006E1A47" w:rsidRPr="00A34A80" w:rsidRDefault="006E1A47" w:rsidP="006E1A47">
      <w:pPr>
        <w:numPr>
          <w:ilvl w:val="0"/>
          <w:numId w:val="41"/>
        </w:numPr>
        <w:spacing w:line="276" w:lineRule="auto"/>
        <w:rPr>
          <w:color w:val="000000"/>
          <w:lang w:val="hr-HR" w:eastAsia="hr-HR"/>
        </w:rPr>
      </w:pPr>
      <w:r w:rsidRPr="00A34A80">
        <w:rPr>
          <w:color w:val="000000"/>
          <w:lang w:val="hr-HR" w:eastAsia="hr-HR"/>
        </w:rPr>
        <w:t>Akronimi i kratice su jasni, a njihovo značenje je objašnjeno na stranici.</w:t>
      </w:r>
    </w:p>
    <w:p w14:paraId="04F7535C" w14:textId="77777777" w:rsidR="00F026BF" w:rsidRPr="00A34A80" w:rsidRDefault="00502598" w:rsidP="006E1A47">
      <w:pPr>
        <w:numPr>
          <w:ilvl w:val="0"/>
          <w:numId w:val="41"/>
        </w:numPr>
        <w:spacing w:line="276" w:lineRule="auto"/>
        <w:rPr>
          <w:color w:val="000000"/>
          <w:lang w:val="hr-HR" w:eastAsia="hr-HR"/>
        </w:rPr>
      </w:pPr>
      <w:r w:rsidRPr="00A34A80">
        <w:rPr>
          <w:color w:val="000000"/>
          <w:lang w:val="hr-HR"/>
        </w:rPr>
        <w:t xml:space="preserve">Postupak pronalaženja informacija na portalu u skladu je s korisnikovim kognitivnim procesom (način razmišljanja, tj. rješavanja problema). </w:t>
      </w:r>
    </w:p>
    <w:p w14:paraId="1F45B369" w14:textId="77777777" w:rsidR="006E1A47" w:rsidRPr="00A34A80" w:rsidRDefault="006E1A47" w:rsidP="006E1A47">
      <w:pPr>
        <w:numPr>
          <w:ilvl w:val="0"/>
          <w:numId w:val="41"/>
        </w:numPr>
        <w:spacing w:line="276" w:lineRule="auto"/>
        <w:rPr>
          <w:color w:val="000000"/>
          <w:lang w:val="hr-HR" w:eastAsia="hr-HR"/>
        </w:rPr>
      </w:pPr>
      <w:r w:rsidRPr="00A34A80">
        <w:rPr>
          <w:color w:val="000000"/>
          <w:lang w:val="hr-HR" w:eastAsia="hr-HR"/>
        </w:rPr>
        <w:t>Filteri odražavaju odabire koji se temelje na potrebama korisnika (</w:t>
      </w:r>
      <w:r w:rsidR="00DE6425" w:rsidRPr="00A34A80">
        <w:rPr>
          <w:color w:val="000000"/>
          <w:lang w:val="hr-HR" w:eastAsia="hr-HR"/>
        </w:rPr>
        <w:t>n</w:t>
      </w:r>
      <w:r w:rsidRPr="00A34A80">
        <w:rPr>
          <w:color w:val="000000"/>
          <w:lang w:val="hr-HR" w:eastAsia="hr-HR"/>
        </w:rPr>
        <w:t>pr. sortiranje prema cijeni, pristupu wi-fi i sl.)</w:t>
      </w:r>
    </w:p>
    <w:p w14:paraId="50008575" w14:textId="77777777" w:rsidR="006E1A47" w:rsidRPr="00A34A80" w:rsidRDefault="00F026BF" w:rsidP="006E1A47">
      <w:pPr>
        <w:numPr>
          <w:ilvl w:val="0"/>
          <w:numId w:val="41"/>
        </w:numPr>
        <w:spacing w:line="276" w:lineRule="auto"/>
        <w:rPr>
          <w:color w:val="000000"/>
          <w:lang w:val="hr-HR" w:eastAsia="hr-HR"/>
        </w:rPr>
      </w:pPr>
      <w:r w:rsidRPr="00A34A80">
        <w:rPr>
          <w:color w:val="000000"/>
          <w:lang w:val="hr-HR" w:eastAsia="hr-HR"/>
        </w:rPr>
        <w:t>Rezultati traženja sadržaja omogućavaju i vraćanje sinonima rezultata.</w:t>
      </w:r>
    </w:p>
    <w:p w14:paraId="3F0CA9D4" w14:textId="77777777" w:rsidR="006E1A47" w:rsidRPr="006C2824" w:rsidRDefault="00502598" w:rsidP="006E1A47">
      <w:pPr>
        <w:pStyle w:val="uvlaka"/>
        <w:numPr>
          <w:ilvl w:val="0"/>
          <w:numId w:val="41"/>
        </w:numPr>
        <w:spacing w:line="276" w:lineRule="auto"/>
        <w:jc w:val="both"/>
      </w:pPr>
      <w:r w:rsidRPr="00A34A80">
        <w:rPr>
          <w:color w:val="000000"/>
        </w:rPr>
        <w:t>Informacije su prezentirane na jednostavan</w:t>
      </w:r>
      <w:r w:rsidRPr="006C2824">
        <w:t xml:space="preserve"> i logičan način (grafičke ikone su razumljive korisnicima).  </w:t>
      </w:r>
    </w:p>
    <w:p w14:paraId="63DBF910" w14:textId="77777777" w:rsidR="006E1A47" w:rsidRPr="006C2824" w:rsidRDefault="00502598" w:rsidP="006E1A47">
      <w:pPr>
        <w:pStyle w:val="uvlaka"/>
        <w:numPr>
          <w:ilvl w:val="0"/>
          <w:numId w:val="41"/>
        </w:numPr>
        <w:spacing w:line="276" w:lineRule="auto"/>
        <w:jc w:val="both"/>
      </w:pPr>
      <w:r w:rsidRPr="006C2824">
        <w:t xml:space="preserve">Nazivi kategorija (opcije izbornika) su jasni korisnicima. </w:t>
      </w:r>
    </w:p>
    <w:p w14:paraId="08EECCDB" w14:textId="77777777" w:rsidR="006E1A47" w:rsidRPr="006C2824" w:rsidRDefault="00502598" w:rsidP="006E1A47">
      <w:pPr>
        <w:pStyle w:val="uvlaka"/>
        <w:numPr>
          <w:ilvl w:val="0"/>
          <w:numId w:val="41"/>
        </w:numPr>
        <w:spacing w:line="276" w:lineRule="auto"/>
        <w:jc w:val="both"/>
      </w:pPr>
      <w:r w:rsidRPr="006C2824">
        <w:t>Pružene vizualne informacija odgovaraju tekstualnima (informacije su integrirane kr</w:t>
      </w:r>
      <w:r w:rsidR="006E1A47" w:rsidRPr="006C2824">
        <w:t xml:space="preserve">oz različite medije, </w:t>
      </w:r>
      <w:r w:rsidR="00DE6425">
        <w:t>n</w:t>
      </w:r>
      <w:r w:rsidR="006E1A47" w:rsidRPr="006C2824">
        <w:t>pr.</w:t>
      </w:r>
      <w:r w:rsidRPr="006C2824">
        <w:t xml:space="preserve"> video, fotografija, zvuk i tekst). </w:t>
      </w:r>
    </w:p>
    <w:p w14:paraId="4C35B291" w14:textId="77777777" w:rsidR="00502598" w:rsidRDefault="00502598" w:rsidP="006E1A47">
      <w:pPr>
        <w:pStyle w:val="uvlaka"/>
        <w:numPr>
          <w:ilvl w:val="0"/>
          <w:numId w:val="41"/>
        </w:numPr>
        <w:spacing w:line="276" w:lineRule="auto"/>
        <w:jc w:val="both"/>
      </w:pPr>
      <w:r w:rsidRPr="006C2824">
        <w:t>URL adresa je jasna i lako pamtljiva.</w:t>
      </w:r>
    </w:p>
    <w:p w14:paraId="431049AE" w14:textId="77777777" w:rsidR="004764C8" w:rsidRPr="00DE6425" w:rsidRDefault="004764C8" w:rsidP="006E1A47">
      <w:pPr>
        <w:pStyle w:val="uvlaka"/>
        <w:numPr>
          <w:ilvl w:val="0"/>
          <w:numId w:val="41"/>
        </w:numPr>
        <w:spacing w:line="276" w:lineRule="auto"/>
        <w:jc w:val="both"/>
      </w:pPr>
      <w:r w:rsidRPr="00DE6425">
        <w:t xml:space="preserve">Koriste li se pomoćni i onboarding elementi kako bi se pojasnili pojedini koncepti (npr. </w:t>
      </w:r>
      <w:r w:rsidRPr="00DE6425">
        <w:rPr>
          <w:i/>
          <w:iCs/>
        </w:rPr>
        <w:t>tooltips</w:t>
      </w:r>
      <w:r w:rsidRPr="00DE6425">
        <w:t>) (Product bumpers)?</w:t>
      </w:r>
    </w:p>
    <w:p w14:paraId="62E76C5B" w14:textId="77777777" w:rsidR="006E1A47" w:rsidRDefault="006E1A47" w:rsidP="00502598">
      <w:pPr>
        <w:rPr>
          <w:lang w:val="hr-HR"/>
        </w:rPr>
      </w:pPr>
    </w:p>
    <w:p w14:paraId="6334B839" w14:textId="77777777" w:rsidR="00E962AF" w:rsidRPr="006C2824" w:rsidRDefault="00E962AF" w:rsidP="00502598">
      <w:pPr>
        <w:rPr>
          <w:lang w:val="hr-HR"/>
        </w:rPr>
      </w:pPr>
    </w:p>
    <w:p w14:paraId="788C4263" w14:textId="77777777" w:rsidR="00502598" w:rsidRPr="006C2824" w:rsidRDefault="00502598" w:rsidP="00502598">
      <w:pPr>
        <w:rPr>
          <w:sz w:val="20"/>
          <w:szCs w:val="20"/>
          <w:lang w:val="hr-HR"/>
        </w:rPr>
      </w:pPr>
      <w:r w:rsidRPr="006C2824">
        <w:rPr>
          <w:sz w:val="20"/>
          <w:szCs w:val="20"/>
          <w:lang w:val="hr-HR"/>
        </w:rPr>
        <w:t>MOGUĆI STAVOVI:</w:t>
      </w:r>
    </w:p>
    <w:p w14:paraId="37DBCE72" w14:textId="77777777" w:rsidR="00502598" w:rsidRPr="006C2824" w:rsidRDefault="00440E4C" w:rsidP="00502598">
      <w:pPr>
        <w:rPr>
          <w:sz w:val="20"/>
          <w:szCs w:val="20"/>
          <w:lang w:val="hr-HR"/>
        </w:rPr>
      </w:pPr>
      <w:r w:rsidRPr="006C2824">
        <w:rPr>
          <w:sz w:val="20"/>
          <w:szCs w:val="20"/>
          <w:lang w:val="hr-HR"/>
        </w:rPr>
        <w:t>0</w:t>
      </w:r>
      <w:r w:rsidR="00502598" w:rsidRPr="006C2824">
        <w:rPr>
          <w:sz w:val="20"/>
          <w:szCs w:val="20"/>
          <w:lang w:val="hr-HR"/>
        </w:rPr>
        <w:t xml:space="preserve">: </w:t>
      </w:r>
      <w:r w:rsidRPr="006C2824">
        <w:rPr>
          <w:sz w:val="20"/>
          <w:szCs w:val="20"/>
          <w:lang w:val="hr-HR"/>
        </w:rPr>
        <w:t>ne postoji problem upotrebljivosti</w:t>
      </w:r>
    </w:p>
    <w:p w14:paraId="068BB645" w14:textId="77777777" w:rsidR="00502598" w:rsidRPr="006C2824" w:rsidRDefault="00440E4C" w:rsidP="00502598">
      <w:pPr>
        <w:rPr>
          <w:sz w:val="20"/>
          <w:szCs w:val="20"/>
          <w:lang w:val="hr-HR"/>
        </w:rPr>
      </w:pPr>
      <w:r w:rsidRPr="006C2824">
        <w:rPr>
          <w:sz w:val="20"/>
          <w:szCs w:val="20"/>
          <w:lang w:val="hr-HR"/>
        </w:rPr>
        <w:t>1</w:t>
      </w:r>
      <w:r w:rsidR="00502598" w:rsidRPr="006C2824">
        <w:rPr>
          <w:sz w:val="20"/>
          <w:szCs w:val="20"/>
          <w:lang w:val="hr-HR"/>
        </w:rPr>
        <w:t xml:space="preserve">: </w:t>
      </w:r>
      <w:r w:rsidRPr="006C2824">
        <w:rPr>
          <w:sz w:val="20"/>
          <w:szCs w:val="20"/>
          <w:lang w:val="hr-HR"/>
        </w:rPr>
        <w:t>kozmetički problem upotrebljivosti</w:t>
      </w:r>
      <w:r w:rsidR="00502598" w:rsidRPr="006C2824">
        <w:rPr>
          <w:sz w:val="20"/>
          <w:szCs w:val="20"/>
          <w:lang w:val="hr-HR"/>
        </w:rPr>
        <w:t xml:space="preserve"> </w:t>
      </w:r>
      <w:r w:rsidRPr="006C2824">
        <w:rPr>
          <w:sz w:val="20"/>
          <w:szCs w:val="20"/>
          <w:lang w:val="hr-HR"/>
        </w:rPr>
        <w:t>(nije nužno ukloniti problem, osim ako imamo vremena)</w:t>
      </w:r>
    </w:p>
    <w:p w14:paraId="38DC3A27" w14:textId="77777777" w:rsidR="00440E4C" w:rsidRPr="006C2824" w:rsidRDefault="00440E4C" w:rsidP="00502598">
      <w:pPr>
        <w:rPr>
          <w:sz w:val="20"/>
          <w:szCs w:val="20"/>
          <w:lang w:val="hr-HR"/>
        </w:rPr>
      </w:pPr>
      <w:r w:rsidRPr="006C2824">
        <w:rPr>
          <w:sz w:val="20"/>
          <w:szCs w:val="20"/>
          <w:lang w:val="hr-HR"/>
        </w:rPr>
        <w:t>2</w:t>
      </w:r>
      <w:r w:rsidR="00502598" w:rsidRPr="006C2824">
        <w:rPr>
          <w:sz w:val="20"/>
          <w:szCs w:val="20"/>
          <w:lang w:val="hr-HR"/>
        </w:rPr>
        <w:t xml:space="preserve">: </w:t>
      </w:r>
      <w:r w:rsidRPr="006C2824">
        <w:rPr>
          <w:sz w:val="20"/>
          <w:szCs w:val="20"/>
          <w:lang w:val="hr-HR"/>
        </w:rPr>
        <w:t>manji problem upotrebljivosti (problem niskog prioriteta kojeg je potrebno ukloniti)</w:t>
      </w:r>
    </w:p>
    <w:p w14:paraId="73AFAFC6" w14:textId="77777777" w:rsidR="00502598" w:rsidRPr="006C2824" w:rsidRDefault="00440E4C" w:rsidP="00502598">
      <w:pPr>
        <w:rPr>
          <w:sz w:val="20"/>
          <w:szCs w:val="20"/>
          <w:lang w:val="hr-HR"/>
        </w:rPr>
      </w:pPr>
      <w:r w:rsidRPr="006C2824">
        <w:rPr>
          <w:sz w:val="20"/>
          <w:szCs w:val="20"/>
          <w:lang w:val="hr-HR"/>
        </w:rPr>
        <w:t>3</w:t>
      </w:r>
      <w:r w:rsidR="00502598" w:rsidRPr="006C2824">
        <w:rPr>
          <w:sz w:val="20"/>
          <w:szCs w:val="20"/>
          <w:lang w:val="hr-HR"/>
        </w:rPr>
        <w:t xml:space="preserve">: </w:t>
      </w:r>
      <w:r w:rsidR="00B523EF" w:rsidRPr="006C2824">
        <w:rPr>
          <w:sz w:val="20"/>
          <w:szCs w:val="20"/>
          <w:lang w:val="hr-HR"/>
        </w:rPr>
        <w:t>veći problem upotrebljivosti (problem visokog prioriteta kojeg je potrebno ukloniti)</w:t>
      </w:r>
    </w:p>
    <w:p w14:paraId="35F73551" w14:textId="77777777" w:rsidR="00502598" w:rsidRPr="00E962AF" w:rsidRDefault="00440E4C" w:rsidP="00502598">
      <w:pPr>
        <w:rPr>
          <w:sz w:val="20"/>
          <w:szCs w:val="20"/>
          <w:lang w:val="hr-HR"/>
        </w:rPr>
      </w:pPr>
      <w:r w:rsidRPr="006C2824">
        <w:rPr>
          <w:sz w:val="20"/>
          <w:szCs w:val="20"/>
          <w:lang w:val="hr-HR"/>
        </w:rPr>
        <w:t>4</w:t>
      </w:r>
      <w:r w:rsidR="00502598" w:rsidRPr="006C2824">
        <w:rPr>
          <w:sz w:val="20"/>
          <w:szCs w:val="20"/>
          <w:lang w:val="hr-HR"/>
        </w:rPr>
        <w:t xml:space="preserve">: </w:t>
      </w:r>
      <w:r w:rsidR="00B523EF" w:rsidRPr="006C2824">
        <w:rPr>
          <w:sz w:val="20"/>
          <w:szCs w:val="20"/>
          <w:lang w:val="hr-HR"/>
        </w:rPr>
        <w:t>katastrofalan problem upotrebljivosti (apsolutni prioritet, čim prije ukloniti / ukloniti prije aktivacije)</w:t>
      </w:r>
    </w:p>
    <w:p w14:paraId="67C53DF7" w14:textId="77777777" w:rsidR="00502598" w:rsidRPr="006C2824" w:rsidRDefault="00502598" w:rsidP="00502598">
      <w:pPr>
        <w:rPr>
          <w:lang w:val="hr-HR"/>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6264"/>
        <w:gridCol w:w="2410"/>
      </w:tblGrid>
      <w:tr w:rsidR="00502598" w:rsidRPr="006C2824" w14:paraId="3D4F7E55" w14:textId="77777777" w:rsidTr="00502598">
        <w:tc>
          <w:tcPr>
            <w:tcW w:w="648" w:type="dxa"/>
            <w:vAlign w:val="center"/>
          </w:tcPr>
          <w:p w14:paraId="14E708E5" w14:textId="77777777" w:rsidR="00502598" w:rsidRPr="006C2824" w:rsidRDefault="00502598" w:rsidP="00237F7E">
            <w:pPr>
              <w:jc w:val="center"/>
              <w:rPr>
                <w:b/>
                <w:bCs/>
                <w:lang w:val="hr-HR"/>
              </w:rPr>
            </w:pPr>
            <w:r w:rsidRPr="006C2824">
              <w:rPr>
                <w:b/>
                <w:bCs/>
                <w:lang w:val="hr-HR"/>
              </w:rPr>
              <w:t>BR</w:t>
            </w:r>
          </w:p>
        </w:tc>
        <w:tc>
          <w:tcPr>
            <w:tcW w:w="6264" w:type="dxa"/>
            <w:vAlign w:val="center"/>
          </w:tcPr>
          <w:p w14:paraId="7E4CFCB3" w14:textId="77777777" w:rsidR="00502598" w:rsidRPr="006C2824" w:rsidRDefault="00502598" w:rsidP="00237F7E">
            <w:pPr>
              <w:jc w:val="center"/>
              <w:rPr>
                <w:b/>
                <w:bCs/>
                <w:lang w:val="hr-HR"/>
              </w:rPr>
            </w:pPr>
            <w:r w:rsidRPr="006C2824">
              <w:rPr>
                <w:b/>
                <w:bCs/>
                <w:lang w:val="hr-HR"/>
              </w:rPr>
              <w:t>TVRDNJA</w:t>
            </w:r>
          </w:p>
        </w:tc>
        <w:tc>
          <w:tcPr>
            <w:tcW w:w="2410" w:type="dxa"/>
            <w:vAlign w:val="center"/>
          </w:tcPr>
          <w:p w14:paraId="6A87521D" w14:textId="77777777" w:rsidR="00502598" w:rsidRPr="006C2824" w:rsidRDefault="00502598" w:rsidP="00237F7E">
            <w:pPr>
              <w:jc w:val="center"/>
              <w:rPr>
                <w:b/>
                <w:bCs/>
                <w:lang w:val="hr-HR"/>
              </w:rPr>
            </w:pPr>
            <w:r w:rsidRPr="006C2824">
              <w:rPr>
                <w:b/>
                <w:bCs/>
                <w:lang w:val="hr-HR"/>
              </w:rPr>
              <w:t>STAV</w:t>
            </w:r>
          </w:p>
          <w:p w14:paraId="646622BC" w14:textId="77777777" w:rsidR="00502598" w:rsidRPr="006C2824" w:rsidRDefault="00502598" w:rsidP="00237F7E">
            <w:pPr>
              <w:jc w:val="center"/>
              <w:rPr>
                <w:b/>
                <w:bCs/>
                <w:lang w:val="hr-HR"/>
              </w:rPr>
            </w:pPr>
            <w:r w:rsidRPr="006C2824">
              <w:rPr>
                <w:b/>
                <w:bCs/>
                <w:lang w:val="hr-HR"/>
              </w:rPr>
              <w:t xml:space="preserve">(od </w:t>
            </w:r>
            <w:r w:rsidR="00B523EF" w:rsidRPr="006C2824">
              <w:rPr>
                <w:b/>
                <w:bCs/>
                <w:lang w:val="hr-HR"/>
              </w:rPr>
              <w:t>0</w:t>
            </w:r>
            <w:r w:rsidRPr="006C2824">
              <w:rPr>
                <w:b/>
                <w:bCs/>
                <w:lang w:val="hr-HR"/>
              </w:rPr>
              <w:t xml:space="preserve"> do </w:t>
            </w:r>
            <w:r w:rsidR="00B523EF" w:rsidRPr="006C2824">
              <w:rPr>
                <w:b/>
                <w:bCs/>
                <w:lang w:val="hr-HR"/>
              </w:rPr>
              <w:t>4</w:t>
            </w:r>
            <w:r w:rsidRPr="006C2824">
              <w:rPr>
                <w:b/>
                <w:bCs/>
                <w:lang w:val="hr-HR"/>
              </w:rPr>
              <w:t>)</w:t>
            </w:r>
          </w:p>
        </w:tc>
      </w:tr>
      <w:tr w:rsidR="00502598" w:rsidRPr="006C2824" w14:paraId="6AE2E9FA" w14:textId="77777777" w:rsidTr="00502598">
        <w:trPr>
          <w:trHeight w:val="621"/>
        </w:trPr>
        <w:tc>
          <w:tcPr>
            <w:tcW w:w="648" w:type="dxa"/>
            <w:vAlign w:val="center"/>
          </w:tcPr>
          <w:p w14:paraId="2DAE5C45" w14:textId="77777777" w:rsidR="00502598" w:rsidRPr="006C2824" w:rsidRDefault="00027E29" w:rsidP="00237F7E">
            <w:pPr>
              <w:jc w:val="center"/>
              <w:rPr>
                <w:b/>
                <w:bCs/>
                <w:lang w:val="hr-HR"/>
              </w:rPr>
            </w:pPr>
            <w:r w:rsidRPr="006C2824">
              <w:rPr>
                <w:b/>
                <w:bCs/>
                <w:lang w:val="hr-HR"/>
              </w:rPr>
              <w:t>2</w:t>
            </w:r>
          </w:p>
        </w:tc>
        <w:tc>
          <w:tcPr>
            <w:tcW w:w="6264" w:type="dxa"/>
            <w:vAlign w:val="center"/>
          </w:tcPr>
          <w:p w14:paraId="1516914B" w14:textId="07472334" w:rsidR="00502598" w:rsidRPr="006C2824" w:rsidRDefault="00502598" w:rsidP="00237F7E">
            <w:pPr>
              <w:rPr>
                <w:b/>
                <w:bCs/>
                <w:lang w:val="hr-HR"/>
              </w:rPr>
            </w:pPr>
            <w:r w:rsidRPr="006C2824">
              <w:rPr>
                <w:b/>
                <w:bCs/>
                <w:lang w:val="hr-HR"/>
              </w:rPr>
              <w:t xml:space="preserve">Koncept </w:t>
            </w:r>
            <w:r w:rsidR="00DE6425" w:rsidRPr="00B26CF9">
              <w:rPr>
                <w:b/>
                <w:bCs/>
                <w:lang w:val="hr-HR"/>
              </w:rPr>
              <w:t xml:space="preserve">web stranica </w:t>
            </w:r>
            <w:r w:rsidRPr="006C2824">
              <w:rPr>
                <w:b/>
                <w:bCs/>
                <w:lang w:val="hr-HR"/>
              </w:rPr>
              <w:t xml:space="preserve">prilagođen </w:t>
            </w:r>
            <w:r w:rsidR="00DE6425">
              <w:rPr>
                <w:b/>
                <w:bCs/>
                <w:lang w:val="hr-HR"/>
              </w:rPr>
              <w:t xml:space="preserve">je </w:t>
            </w:r>
            <w:r w:rsidRPr="006C2824">
              <w:rPr>
                <w:b/>
                <w:bCs/>
                <w:lang w:val="hr-HR"/>
              </w:rPr>
              <w:t>kontekstu korisnika.</w:t>
            </w:r>
          </w:p>
        </w:tc>
        <w:tc>
          <w:tcPr>
            <w:tcW w:w="2410" w:type="dxa"/>
            <w:vAlign w:val="center"/>
          </w:tcPr>
          <w:p w14:paraId="1DD0B600" w14:textId="58642E80" w:rsidR="00502598" w:rsidRPr="006C2824" w:rsidRDefault="005E09CB" w:rsidP="00237F7E">
            <w:pPr>
              <w:rPr>
                <w:lang w:val="hr-HR"/>
              </w:rPr>
            </w:pPr>
            <w:r>
              <w:rPr>
                <w:lang w:val="hr-HR"/>
              </w:rPr>
              <w:t>1</w:t>
            </w:r>
          </w:p>
        </w:tc>
      </w:tr>
      <w:tr w:rsidR="00502598" w:rsidRPr="006C2824" w14:paraId="206BF335" w14:textId="77777777" w:rsidTr="006E1A47">
        <w:trPr>
          <w:trHeight w:val="1334"/>
        </w:trPr>
        <w:tc>
          <w:tcPr>
            <w:tcW w:w="648" w:type="dxa"/>
            <w:vAlign w:val="center"/>
          </w:tcPr>
          <w:p w14:paraId="1E36FCB4" w14:textId="77777777" w:rsidR="00502598" w:rsidRPr="006C2824" w:rsidRDefault="00502598" w:rsidP="00237F7E">
            <w:pPr>
              <w:jc w:val="center"/>
              <w:rPr>
                <w:b/>
                <w:bCs/>
                <w:lang w:val="hr-HR"/>
              </w:rPr>
            </w:pPr>
          </w:p>
        </w:tc>
        <w:tc>
          <w:tcPr>
            <w:tcW w:w="8674" w:type="dxa"/>
            <w:gridSpan w:val="2"/>
          </w:tcPr>
          <w:p w14:paraId="3A97BA32" w14:textId="74996E12" w:rsidR="003411D2" w:rsidRPr="005E09CB" w:rsidRDefault="005E09CB" w:rsidP="003411D2">
            <w:r>
              <w:t>Nazivi kategorija su jasni, slike I tekst su upareni, terminologija je prilagođena korisnicima, lako se pronalaze informacije</w:t>
            </w:r>
          </w:p>
          <w:p w14:paraId="41E59AAF" w14:textId="77777777" w:rsidR="00502598" w:rsidRPr="006C2824" w:rsidRDefault="00502598" w:rsidP="00EE7269">
            <w:pPr>
              <w:rPr>
                <w:lang w:val="hr-HR"/>
              </w:rPr>
            </w:pPr>
          </w:p>
        </w:tc>
      </w:tr>
      <w:tr w:rsidR="004A573E" w:rsidRPr="006C2824" w14:paraId="14D852BD" w14:textId="77777777" w:rsidTr="006E1A47">
        <w:trPr>
          <w:trHeight w:val="1395"/>
        </w:trPr>
        <w:tc>
          <w:tcPr>
            <w:tcW w:w="648" w:type="dxa"/>
            <w:vAlign w:val="center"/>
          </w:tcPr>
          <w:p w14:paraId="685E049B" w14:textId="77777777" w:rsidR="004A573E" w:rsidRPr="006C2824" w:rsidRDefault="004A573E" w:rsidP="00237F7E">
            <w:pPr>
              <w:jc w:val="center"/>
              <w:rPr>
                <w:b/>
                <w:bCs/>
                <w:lang w:val="hr-HR"/>
              </w:rPr>
            </w:pPr>
          </w:p>
        </w:tc>
        <w:tc>
          <w:tcPr>
            <w:tcW w:w="8674" w:type="dxa"/>
            <w:gridSpan w:val="2"/>
          </w:tcPr>
          <w:p w14:paraId="4AE380FD" w14:textId="55703A70" w:rsidR="0033397F" w:rsidRPr="006C2824" w:rsidRDefault="008F66E8" w:rsidP="00EE7269">
            <w:pPr>
              <w:rPr>
                <w:lang w:val="hr-HR"/>
              </w:rPr>
            </w:pPr>
            <w:r w:rsidRPr="008F66E8">
              <w:rPr>
                <w:lang w:val="hr-HR"/>
              </w:rPr>
              <w:t>Drugi URL može se promijeniti tako da korisnici mogu prilagoditi materijal svojim interesima i kontekstu. Nadalje, dodavanje aspekata kao što su prilagođene preporuke, relevantne obavijesti ili mogućnost promjene postavki može poboljšati korisničko iskustvo na web mjestu.</w:t>
            </w:r>
          </w:p>
        </w:tc>
      </w:tr>
    </w:tbl>
    <w:p w14:paraId="49EAD48E" w14:textId="77777777" w:rsidR="00502598" w:rsidRPr="006C2824" w:rsidRDefault="00502598" w:rsidP="00502598">
      <w:pPr>
        <w:rPr>
          <w:b/>
          <w:bCs/>
          <w:lang w:val="hr-HR"/>
        </w:rPr>
      </w:pPr>
    </w:p>
    <w:p w14:paraId="50E938C1" w14:textId="77777777" w:rsidR="00502598" w:rsidRPr="006C2824" w:rsidRDefault="009576B9" w:rsidP="00C95B58">
      <w:pPr>
        <w:jc w:val="both"/>
        <w:rPr>
          <w:b/>
          <w:bCs/>
          <w:lang w:val="hr-HR"/>
        </w:rPr>
      </w:pPr>
      <w:r w:rsidRPr="006C2824">
        <w:rPr>
          <w:b/>
          <w:bCs/>
          <w:lang w:val="hr-HR"/>
        </w:rPr>
        <w:t xml:space="preserve">HEURISTIKA </w:t>
      </w:r>
      <w:r w:rsidR="00027E29" w:rsidRPr="006C2824">
        <w:rPr>
          <w:b/>
          <w:bCs/>
          <w:lang w:val="hr-HR"/>
        </w:rPr>
        <w:t>3</w:t>
      </w:r>
      <w:r w:rsidR="00502598" w:rsidRPr="006C2824">
        <w:rPr>
          <w:b/>
          <w:bCs/>
          <w:lang w:val="hr-HR"/>
        </w:rPr>
        <w:t xml:space="preserve">. </w:t>
      </w:r>
      <w:r w:rsidR="00027E29" w:rsidRPr="006C2824">
        <w:rPr>
          <w:b/>
          <w:bCs/>
          <w:lang w:val="hr-HR"/>
        </w:rPr>
        <w:t xml:space="preserve">Korisnička kontrola i sloboda izbora (eng. </w:t>
      </w:r>
      <w:r w:rsidR="00027E29" w:rsidRPr="006C2824">
        <w:rPr>
          <w:b/>
          <w:bCs/>
          <w:i/>
          <w:lang w:val="hr-HR"/>
        </w:rPr>
        <w:t>User control and freedom</w:t>
      </w:r>
      <w:r w:rsidR="00027E29" w:rsidRPr="006C2824">
        <w:rPr>
          <w:b/>
          <w:bCs/>
          <w:lang w:val="hr-HR"/>
        </w:rPr>
        <w:t>)</w:t>
      </w:r>
    </w:p>
    <w:p w14:paraId="1E3336E8" w14:textId="77777777" w:rsidR="00502598" w:rsidRPr="006C2824" w:rsidRDefault="00502598" w:rsidP="00C95B58">
      <w:pPr>
        <w:jc w:val="both"/>
        <w:rPr>
          <w:lang w:val="hr-HR"/>
        </w:rPr>
      </w:pPr>
    </w:p>
    <w:p w14:paraId="2DCE2040" w14:textId="77777777" w:rsidR="00502598" w:rsidRPr="003648F3" w:rsidRDefault="00027E29" w:rsidP="00C95B58">
      <w:pPr>
        <w:jc w:val="both"/>
        <w:rPr>
          <w:i/>
          <w:iCs/>
          <w:lang w:val="hr-HR"/>
        </w:rPr>
      </w:pPr>
      <w:r w:rsidRPr="006C2824">
        <w:rPr>
          <w:i/>
          <w:iCs/>
          <w:lang w:val="hr-HR"/>
        </w:rPr>
        <w:t>Korisnici često greškom odabiru određene funkcije sustava i trebaju imati jasno označen izlaz kako bi mogli što brže i lakše napustiti neželjeno</w:t>
      </w:r>
      <w:r w:rsidRPr="003648F3">
        <w:rPr>
          <w:i/>
          <w:iCs/>
          <w:lang w:val="hr-HR"/>
        </w:rPr>
        <w:t xml:space="preserve"> stanje.</w:t>
      </w:r>
    </w:p>
    <w:p w14:paraId="57B7F30B" w14:textId="77777777" w:rsidR="00027E29" w:rsidRPr="003648F3" w:rsidRDefault="00027E29" w:rsidP="00C95B58">
      <w:pPr>
        <w:jc w:val="both"/>
        <w:rPr>
          <w:lang w:val="hr-HR"/>
        </w:rPr>
      </w:pPr>
    </w:p>
    <w:p w14:paraId="46F3C4E3" w14:textId="77777777" w:rsidR="00502598" w:rsidRPr="003648F3" w:rsidRDefault="00502598" w:rsidP="00C95B58">
      <w:pPr>
        <w:jc w:val="both"/>
        <w:rPr>
          <w:b/>
          <w:lang w:val="hr-HR"/>
        </w:rPr>
      </w:pPr>
      <w:r w:rsidRPr="003648F3">
        <w:rPr>
          <w:b/>
          <w:lang w:val="hr-HR"/>
        </w:rPr>
        <w:t>SMJERNICA:</w:t>
      </w:r>
    </w:p>
    <w:p w14:paraId="10D514C8" w14:textId="77777777" w:rsidR="00502598" w:rsidRPr="003648F3" w:rsidRDefault="00502598" w:rsidP="00C95B58">
      <w:pPr>
        <w:jc w:val="both"/>
        <w:rPr>
          <w:lang w:val="hr-HR"/>
        </w:rPr>
      </w:pPr>
    </w:p>
    <w:p w14:paraId="598AE7BD" w14:textId="77777777" w:rsidR="00502598" w:rsidRPr="003648F3" w:rsidRDefault="00027E29" w:rsidP="00C95B58">
      <w:pPr>
        <w:pStyle w:val="uvlaka"/>
        <w:jc w:val="both"/>
        <w:rPr>
          <w:b/>
          <w:bCs/>
        </w:rPr>
      </w:pPr>
      <w:r w:rsidRPr="003648F3">
        <w:rPr>
          <w:b/>
          <w:bCs/>
        </w:rPr>
        <w:t>3</w:t>
      </w:r>
      <w:r w:rsidR="00502598" w:rsidRPr="003648F3">
        <w:rPr>
          <w:b/>
          <w:bCs/>
        </w:rPr>
        <w:t xml:space="preserve">. </w:t>
      </w:r>
      <w:r w:rsidR="00C95B58">
        <w:rPr>
          <w:b/>
          <w:bCs/>
        </w:rPr>
        <w:t>Ima li korisnik</w:t>
      </w:r>
      <w:r w:rsidR="00502598" w:rsidRPr="003648F3">
        <w:rPr>
          <w:b/>
          <w:bCs/>
        </w:rPr>
        <w:t xml:space="preserve"> za vrijeme rada na portalu osjećaj kontrole, sigurnosti i slobode kretanja?</w:t>
      </w:r>
    </w:p>
    <w:p w14:paraId="40E92882" w14:textId="77777777" w:rsidR="00502598" w:rsidRPr="003648F3" w:rsidRDefault="00502598" w:rsidP="00C95B58">
      <w:pPr>
        <w:pStyle w:val="uvlaka"/>
        <w:jc w:val="both"/>
      </w:pPr>
    </w:p>
    <w:p w14:paraId="4BC3DDD1" w14:textId="77777777" w:rsidR="00C95B58" w:rsidRDefault="00502598" w:rsidP="00F026BF">
      <w:pPr>
        <w:pStyle w:val="uvlaka"/>
        <w:numPr>
          <w:ilvl w:val="0"/>
          <w:numId w:val="40"/>
        </w:numPr>
        <w:spacing w:line="276" w:lineRule="auto"/>
        <w:jc w:val="both"/>
      </w:pPr>
      <w:r w:rsidRPr="003648F3">
        <w:t>Navigacija, tj. kretanje po portalu prilagođeno je radnjama koje se najčešće u tom kontekstu obavljaju. Uvijek je jasno gdje svaki o</w:t>
      </w:r>
      <w:r w:rsidR="00C95B58">
        <w:t>d</w:t>
      </w:r>
      <w:r w:rsidRPr="003648F3">
        <w:t xml:space="preserve"> linkova vodi. </w:t>
      </w:r>
    </w:p>
    <w:p w14:paraId="3421658E" w14:textId="77777777" w:rsidR="00C95B58" w:rsidRPr="00A34A80" w:rsidRDefault="00502598" w:rsidP="00F026BF">
      <w:pPr>
        <w:pStyle w:val="uvlaka"/>
        <w:numPr>
          <w:ilvl w:val="0"/>
          <w:numId w:val="40"/>
        </w:numPr>
        <w:spacing w:line="276" w:lineRule="auto"/>
        <w:jc w:val="both"/>
        <w:rPr>
          <w:color w:val="000000"/>
        </w:rPr>
      </w:pPr>
      <w:r w:rsidRPr="003648F3">
        <w:t>Korisnik u svakom trenutku može odgovoriti na tri osnovna pitanja:</w:t>
      </w:r>
      <w:r w:rsidR="00C95B58">
        <w:t xml:space="preserve"> "Gdje sam?", </w:t>
      </w:r>
      <w:r w:rsidRPr="003648F3">
        <w:t>"Kako sam došao tu?" i "Kako ću se vratiti tamo odakle sam došao?". Koristi se tzv. "put mrvica kruha"</w:t>
      </w:r>
      <w:r w:rsidR="00C95B58">
        <w:t xml:space="preserve"> (eng</w:t>
      </w:r>
      <w:r w:rsidRPr="003648F3">
        <w:t xml:space="preserve">. </w:t>
      </w:r>
      <w:r w:rsidRPr="00C95B58">
        <w:rPr>
          <w:i/>
        </w:rPr>
        <w:t>breadcrumbs trail</w:t>
      </w:r>
      <w:r w:rsidRPr="003648F3">
        <w:t>) i</w:t>
      </w:r>
      <w:r w:rsidR="00352A58">
        <w:t>li</w:t>
      </w:r>
      <w:r w:rsidRPr="003648F3">
        <w:t xml:space="preserve"> slični načini označavanja trenutne </w:t>
      </w:r>
      <w:r w:rsidRPr="00A34A80">
        <w:rPr>
          <w:color w:val="000000"/>
        </w:rPr>
        <w:t xml:space="preserve">lokacije korisnika. </w:t>
      </w:r>
    </w:p>
    <w:p w14:paraId="0041CF22" w14:textId="77777777" w:rsidR="0001664D" w:rsidRPr="00A34A80" w:rsidRDefault="0001664D" w:rsidP="0001664D">
      <w:pPr>
        <w:numPr>
          <w:ilvl w:val="0"/>
          <w:numId w:val="40"/>
        </w:numPr>
        <w:spacing w:line="276" w:lineRule="auto"/>
        <w:jc w:val="both"/>
        <w:rPr>
          <w:color w:val="000000"/>
          <w:lang w:val="hr-HR" w:eastAsia="hr-HR"/>
        </w:rPr>
      </w:pPr>
      <w:r w:rsidRPr="00A34A80">
        <w:rPr>
          <w:color w:val="000000"/>
          <w:lang w:val="hr-HR" w:eastAsia="hr-HR"/>
        </w:rPr>
        <w:t>Je li navigacija dovoljno plitka i jasna? Postoje li nepotrebni koraci u navigaciji koji se mogu ukloniti? (Straight line onboarding).</w:t>
      </w:r>
    </w:p>
    <w:p w14:paraId="77B3F6F5" w14:textId="77777777" w:rsidR="00C95B58" w:rsidRPr="00A34A80" w:rsidRDefault="00F026BF" w:rsidP="00F026BF">
      <w:pPr>
        <w:numPr>
          <w:ilvl w:val="0"/>
          <w:numId w:val="40"/>
        </w:numPr>
        <w:spacing w:line="276" w:lineRule="auto"/>
        <w:jc w:val="both"/>
        <w:rPr>
          <w:color w:val="000000"/>
          <w:lang w:val="hr-HR" w:eastAsia="hr-HR"/>
        </w:rPr>
      </w:pPr>
      <w:r w:rsidRPr="00A34A80">
        <w:rPr>
          <w:color w:val="000000"/>
          <w:lang w:val="hr-HR" w:eastAsia="hr-HR"/>
        </w:rPr>
        <w:t>Vrijeme učitavanja stranice je prihvatljivo.</w:t>
      </w:r>
    </w:p>
    <w:p w14:paraId="4E160A45" w14:textId="77777777" w:rsidR="00F026BF" w:rsidRPr="00A34A80" w:rsidRDefault="00502598" w:rsidP="00F026BF">
      <w:pPr>
        <w:numPr>
          <w:ilvl w:val="0"/>
          <w:numId w:val="40"/>
        </w:numPr>
        <w:spacing w:line="276" w:lineRule="auto"/>
        <w:jc w:val="both"/>
        <w:rPr>
          <w:color w:val="000000"/>
          <w:lang w:val="hr-HR" w:eastAsia="hr-HR"/>
        </w:rPr>
      </w:pPr>
      <w:r w:rsidRPr="00A34A80">
        <w:rPr>
          <w:color w:val="000000"/>
          <w:lang w:val="hr-HR"/>
        </w:rPr>
        <w:t xml:space="preserve">U svakom trenutku je moguće ispraviti pogrešan korak. </w:t>
      </w:r>
      <w:r w:rsidR="00C95B58" w:rsidRPr="00A34A80">
        <w:rPr>
          <w:color w:val="000000"/>
          <w:lang w:val="hr-HR" w:eastAsia="hr-HR"/>
        </w:rPr>
        <w:t>Korisnik može poništiti bilo koju akciju ili funkciju na stranici</w:t>
      </w:r>
      <w:r w:rsidR="00F026BF" w:rsidRPr="00A34A80">
        <w:rPr>
          <w:color w:val="000000"/>
          <w:lang w:val="hr-HR" w:eastAsia="hr-HR"/>
        </w:rPr>
        <w:t>. Korisnik može vratiti akcije ili funkcije.</w:t>
      </w:r>
    </w:p>
    <w:p w14:paraId="3E94C545" w14:textId="77777777" w:rsidR="00F026BF" w:rsidRPr="00A34A80" w:rsidRDefault="00502598" w:rsidP="00F026BF">
      <w:pPr>
        <w:numPr>
          <w:ilvl w:val="0"/>
          <w:numId w:val="40"/>
        </w:numPr>
        <w:spacing w:line="276" w:lineRule="auto"/>
        <w:jc w:val="both"/>
        <w:rPr>
          <w:color w:val="000000"/>
          <w:lang w:val="hr-HR" w:eastAsia="hr-HR"/>
        </w:rPr>
      </w:pPr>
      <w:r w:rsidRPr="00A34A80">
        <w:rPr>
          <w:color w:val="000000"/>
          <w:lang w:val="hr-HR"/>
        </w:rPr>
        <w:t xml:space="preserve">Postoje alternativni putovi dolaska do željene informacije. </w:t>
      </w:r>
    </w:p>
    <w:p w14:paraId="6C60B77D" w14:textId="77777777" w:rsidR="00F026BF" w:rsidRPr="00A34A80" w:rsidRDefault="00F026BF" w:rsidP="00F026BF">
      <w:pPr>
        <w:numPr>
          <w:ilvl w:val="0"/>
          <w:numId w:val="40"/>
        </w:numPr>
        <w:spacing w:line="276" w:lineRule="auto"/>
        <w:jc w:val="both"/>
        <w:rPr>
          <w:color w:val="000000"/>
          <w:lang w:val="hr-HR" w:eastAsia="hr-HR"/>
        </w:rPr>
      </w:pPr>
      <w:r w:rsidRPr="00A34A80">
        <w:rPr>
          <w:color w:val="000000"/>
          <w:lang w:val="hr-HR"/>
        </w:rPr>
        <w:t>Uvijek postoji</w:t>
      </w:r>
      <w:r w:rsidR="00502598" w:rsidRPr="00A34A80">
        <w:rPr>
          <w:color w:val="000000"/>
          <w:lang w:val="hr-HR"/>
        </w:rPr>
        <w:t xml:space="preserve"> mogućnost povratka na početnu stranicu. </w:t>
      </w:r>
    </w:p>
    <w:p w14:paraId="556C24EE" w14:textId="77777777" w:rsidR="00F026BF" w:rsidRPr="00A34A80" w:rsidRDefault="00502598" w:rsidP="00F026BF">
      <w:pPr>
        <w:numPr>
          <w:ilvl w:val="0"/>
          <w:numId w:val="40"/>
        </w:numPr>
        <w:spacing w:line="276" w:lineRule="auto"/>
        <w:jc w:val="both"/>
        <w:rPr>
          <w:color w:val="000000"/>
          <w:lang w:val="hr-HR" w:eastAsia="hr-HR"/>
        </w:rPr>
      </w:pPr>
      <w:r w:rsidRPr="00A34A80">
        <w:rPr>
          <w:color w:val="000000"/>
          <w:lang w:val="hr-HR"/>
        </w:rPr>
        <w:t xml:space="preserve">Izbjegava se nepotrebno otvaranje novih prozora. Izbjegavaju se "iskočni" (eng. </w:t>
      </w:r>
      <w:r w:rsidRPr="00A34A80">
        <w:rPr>
          <w:i/>
          <w:color w:val="000000"/>
          <w:lang w:val="hr-HR"/>
        </w:rPr>
        <w:t>pop-up</w:t>
      </w:r>
      <w:r w:rsidRPr="00A34A80">
        <w:rPr>
          <w:color w:val="000000"/>
          <w:lang w:val="hr-HR"/>
        </w:rPr>
        <w:t xml:space="preserve">) </w:t>
      </w:r>
      <w:r w:rsidR="00F026BF" w:rsidRPr="00A34A80">
        <w:rPr>
          <w:color w:val="000000"/>
          <w:lang w:val="hr-HR"/>
        </w:rPr>
        <w:t>prozori.</w:t>
      </w:r>
    </w:p>
    <w:p w14:paraId="30D1954E" w14:textId="77777777" w:rsidR="0001664D" w:rsidRPr="00A34A80" w:rsidRDefault="0001664D" w:rsidP="0001664D">
      <w:pPr>
        <w:numPr>
          <w:ilvl w:val="0"/>
          <w:numId w:val="40"/>
        </w:numPr>
        <w:spacing w:line="276" w:lineRule="auto"/>
        <w:jc w:val="both"/>
        <w:rPr>
          <w:color w:val="000000"/>
          <w:lang w:val="hr-HR" w:eastAsia="hr-HR"/>
        </w:rPr>
      </w:pPr>
      <w:r w:rsidRPr="00A34A80">
        <w:rPr>
          <w:color w:val="000000"/>
          <w:lang w:val="hr-HR" w:eastAsia="hr-HR"/>
        </w:rPr>
        <w:t>Informaciju je moguće saznati i putem drugih kanala (npr. Facebook, Instagram, chat…).</w:t>
      </w:r>
    </w:p>
    <w:p w14:paraId="735998D1" w14:textId="77777777" w:rsidR="0001664D" w:rsidRPr="00A34A80" w:rsidRDefault="0001664D" w:rsidP="0001664D">
      <w:pPr>
        <w:spacing w:line="276" w:lineRule="auto"/>
        <w:ind w:left="360"/>
        <w:jc w:val="both"/>
        <w:rPr>
          <w:color w:val="000000"/>
          <w:lang w:val="hr-HR" w:eastAsia="hr-HR"/>
        </w:rPr>
      </w:pPr>
      <w:r w:rsidRPr="00A34A80">
        <w:rPr>
          <w:color w:val="000000"/>
          <w:lang w:val="hr-HR" w:eastAsia="hr-HR"/>
        </w:rPr>
        <w:t>Ako je potrebno:</w:t>
      </w:r>
    </w:p>
    <w:p w14:paraId="4F486EB4" w14:textId="77777777" w:rsidR="00F026BF" w:rsidRPr="00A34A80" w:rsidRDefault="00F026BF" w:rsidP="00F026BF">
      <w:pPr>
        <w:numPr>
          <w:ilvl w:val="0"/>
          <w:numId w:val="40"/>
        </w:numPr>
        <w:spacing w:line="276" w:lineRule="auto"/>
        <w:jc w:val="both"/>
        <w:rPr>
          <w:color w:val="000000"/>
          <w:sz w:val="22"/>
          <w:szCs w:val="22"/>
          <w:lang w:val="hr-HR" w:eastAsia="hr-HR"/>
        </w:rPr>
      </w:pPr>
      <w:r w:rsidRPr="00A34A80">
        <w:rPr>
          <w:color w:val="000000"/>
          <w:sz w:val="22"/>
          <w:szCs w:val="22"/>
          <w:lang w:val="hr-HR" w:eastAsia="hr-HR"/>
        </w:rPr>
        <w:t>Korisnici mogu odabrati lokaciju i valutu kupovine.</w:t>
      </w:r>
    </w:p>
    <w:p w14:paraId="28CBD512" w14:textId="77777777" w:rsidR="00F026BF" w:rsidRPr="00A34A80" w:rsidRDefault="00F026BF" w:rsidP="00F026BF">
      <w:pPr>
        <w:numPr>
          <w:ilvl w:val="0"/>
          <w:numId w:val="40"/>
        </w:numPr>
        <w:spacing w:line="276" w:lineRule="auto"/>
        <w:jc w:val="both"/>
        <w:rPr>
          <w:color w:val="000000"/>
          <w:sz w:val="22"/>
          <w:szCs w:val="22"/>
          <w:lang w:val="hr-HR" w:eastAsia="hr-HR"/>
        </w:rPr>
      </w:pPr>
      <w:r w:rsidRPr="00A34A80">
        <w:rPr>
          <w:color w:val="000000"/>
          <w:sz w:val="22"/>
          <w:szCs w:val="22"/>
          <w:lang w:val="hr-HR" w:eastAsia="hr-HR"/>
        </w:rPr>
        <w:t>Korisnici imaju mogućnost pregleda i ažuriranja košarice.</w:t>
      </w:r>
    </w:p>
    <w:p w14:paraId="2EB9D9AC" w14:textId="77777777" w:rsidR="00F026BF" w:rsidRPr="00A34A80" w:rsidRDefault="00F026BF" w:rsidP="00F026BF">
      <w:pPr>
        <w:numPr>
          <w:ilvl w:val="0"/>
          <w:numId w:val="40"/>
        </w:numPr>
        <w:spacing w:line="276" w:lineRule="auto"/>
        <w:jc w:val="both"/>
        <w:rPr>
          <w:color w:val="000000"/>
          <w:sz w:val="22"/>
          <w:szCs w:val="22"/>
          <w:lang w:val="hr-HR" w:eastAsia="hr-HR"/>
        </w:rPr>
      </w:pPr>
      <w:r w:rsidRPr="00A34A80">
        <w:rPr>
          <w:color w:val="000000"/>
          <w:sz w:val="22"/>
          <w:szCs w:val="22"/>
          <w:lang w:val="hr-HR" w:eastAsia="hr-HR"/>
        </w:rPr>
        <w:t>Omogućeno je spremanje popisa prethodnih kupovina i izrada lista želja.</w:t>
      </w:r>
    </w:p>
    <w:p w14:paraId="2AE075ED" w14:textId="77777777" w:rsidR="00502598" w:rsidRPr="00A34A80" w:rsidRDefault="00F026BF" w:rsidP="00502598">
      <w:pPr>
        <w:numPr>
          <w:ilvl w:val="0"/>
          <w:numId w:val="40"/>
        </w:numPr>
        <w:spacing w:line="276" w:lineRule="auto"/>
        <w:jc w:val="both"/>
        <w:rPr>
          <w:color w:val="000000"/>
          <w:sz w:val="22"/>
          <w:szCs w:val="22"/>
          <w:lang w:val="hr-HR" w:eastAsia="hr-HR"/>
        </w:rPr>
      </w:pPr>
      <w:r w:rsidRPr="00A34A80">
        <w:rPr>
          <w:color w:val="000000"/>
          <w:sz w:val="22"/>
          <w:szCs w:val="22"/>
          <w:lang w:val="hr-HR" w:eastAsia="hr-HR"/>
        </w:rPr>
        <w:t>Korisnici mogu otkazati narudžbu odmah ili u određenom periodu nakon kupovine.</w:t>
      </w:r>
    </w:p>
    <w:p w14:paraId="0018C1CB" w14:textId="77777777" w:rsidR="00F026BF" w:rsidRPr="003648F3" w:rsidRDefault="00F026BF" w:rsidP="00502598">
      <w:pPr>
        <w:rPr>
          <w:lang w:val="hr-HR"/>
        </w:rPr>
      </w:pPr>
    </w:p>
    <w:p w14:paraId="50CF412B" w14:textId="77777777" w:rsidR="00502598" w:rsidRPr="003648F3" w:rsidRDefault="00502598" w:rsidP="00502598">
      <w:pPr>
        <w:rPr>
          <w:sz w:val="20"/>
          <w:szCs w:val="20"/>
          <w:lang w:val="hr-HR"/>
        </w:rPr>
      </w:pPr>
      <w:r w:rsidRPr="003648F3">
        <w:rPr>
          <w:sz w:val="20"/>
          <w:szCs w:val="20"/>
          <w:lang w:val="hr-HR"/>
        </w:rPr>
        <w:t>MOGUĆI STAVOVI:</w:t>
      </w:r>
    </w:p>
    <w:p w14:paraId="3A03DFD8" w14:textId="77777777" w:rsidR="00A36580" w:rsidRPr="003648F3" w:rsidRDefault="00A36580" w:rsidP="00A36580">
      <w:pPr>
        <w:rPr>
          <w:sz w:val="20"/>
          <w:szCs w:val="20"/>
          <w:lang w:val="hr-HR"/>
        </w:rPr>
      </w:pPr>
      <w:r w:rsidRPr="003648F3">
        <w:rPr>
          <w:sz w:val="20"/>
          <w:szCs w:val="20"/>
          <w:lang w:val="hr-HR"/>
        </w:rPr>
        <w:t>0: ne postoji problem upotrebljivosti</w:t>
      </w:r>
    </w:p>
    <w:p w14:paraId="41AF450C" w14:textId="77777777" w:rsidR="00A36580" w:rsidRPr="003648F3" w:rsidRDefault="00A36580" w:rsidP="00A36580">
      <w:pPr>
        <w:rPr>
          <w:sz w:val="20"/>
          <w:szCs w:val="20"/>
          <w:lang w:val="hr-HR"/>
        </w:rPr>
      </w:pPr>
      <w:r w:rsidRPr="003648F3">
        <w:rPr>
          <w:sz w:val="20"/>
          <w:szCs w:val="20"/>
          <w:lang w:val="hr-HR"/>
        </w:rPr>
        <w:t>1: kozmetički problem upotrebljivosti (nije nužno ukloniti problem, osim ako imamo vremena)</w:t>
      </w:r>
    </w:p>
    <w:p w14:paraId="7BF8C68E" w14:textId="77777777" w:rsidR="00A36580" w:rsidRPr="003648F3" w:rsidRDefault="00A36580" w:rsidP="00A36580">
      <w:pPr>
        <w:rPr>
          <w:sz w:val="20"/>
          <w:szCs w:val="20"/>
          <w:lang w:val="hr-HR"/>
        </w:rPr>
      </w:pPr>
      <w:r w:rsidRPr="003648F3">
        <w:rPr>
          <w:sz w:val="20"/>
          <w:szCs w:val="20"/>
          <w:lang w:val="hr-HR"/>
        </w:rPr>
        <w:t>2: manji problem upotrebljivosti (problem niskog prioriteta kojeg je potrebno ukloniti)</w:t>
      </w:r>
    </w:p>
    <w:p w14:paraId="11E636B1" w14:textId="77777777" w:rsidR="00A36580" w:rsidRPr="003648F3" w:rsidRDefault="00A36580" w:rsidP="00A36580">
      <w:pPr>
        <w:rPr>
          <w:sz w:val="20"/>
          <w:szCs w:val="20"/>
          <w:lang w:val="hr-HR"/>
        </w:rPr>
      </w:pPr>
      <w:r w:rsidRPr="003648F3">
        <w:rPr>
          <w:sz w:val="20"/>
          <w:szCs w:val="20"/>
          <w:lang w:val="hr-HR"/>
        </w:rPr>
        <w:t>3: veći problem upotrebljivosti (problem visokog prioriteta kojeg je potrebno ukloniti)</w:t>
      </w:r>
    </w:p>
    <w:p w14:paraId="47CCD694" w14:textId="77777777" w:rsidR="00A36580" w:rsidRPr="003648F3" w:rsidRDefault="00A36580" w:rsidP="00A36580">
      <w:pPr>
        <w:rPr>
          <w:sz w:val="20"/>
          <w:szCs w:val="20"/>
          <w:lang w:val="hr-HR"/>
        </w:rPr>
      </w:pPr>
      <w:r w:rsidRPr="003648F3">
        <w:rPr>
          <w:sz w:val="20"/>
          <w:szCs w:val="20"/>
          <w:lang w:val="hr-HR"/>
        </w:rPr>
        <w:t>4: katastrofalan problem upotrebljivosti (apsolutni prioritet, čim prije ukloniti / ukloniti prije aktivacije)</w:t>
      </w:r>
    </w:p>
    <w:p w14:paraId="1850C109" w14:textId="77777777" w:rsidR="00A36580" w:rsidRDefault="00A36580" w:rsidP="00502598">
      <w:pPr>
        <w:rPr>
          <w:lang w:val="hr-HR"/>
        </w:rPr>
      </w:pPr>
    </w:p>
    <w:p w14:paraId="6D0A44DE" w14:textId="77777777" w:rsidR="00E962AF" w:rsidRPr="003648F3" w:rsidRDefault="00E962AF" w:rsidP="00502598">
      <w:pPr>
        <w:rPr>
          <w:lang w:val="hr-HR"/>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6264"/>
        <w:gridCol w:w="2410"/>
      </w:tblGrid>
      <w:tr w:rsidR="00502598" w:rsidRPr="003648F3" w14:paraId="05D97B0A" w14:textId="77777777" w:rsidTr="00237F7E">
        <w:tc>
          <w:tcPr>
            <w:tcW w:w="648" w:type="dxa"/>
            <w:vAlign w:val="center"/>
          </w:tcPr>
          <w:p w14:paraId="3E00E73E" w14:textId="77777777" w:rsidR="00502598" w:rsidRPr="003648F3" w:rsidRDefault="00502598" w:rsidP="00237F7E">
            <w:pPr>
              <w:jc w:val="center"/>
              <w:rPr>
                <w:b/>
                <w:bCs/>
                <w:lang w:val="hr-HR"/>
              </w:rPr>
            </w:pPr>
            <w:r w:rsidRPr="003648F3">
              <w:rPr>
                <w:b/>
                <w:bCs/>
                <w:lang w:val="hr-HR"/>
              </w:rPr>
              <w:t>BR</w:t>
            </w:r>
          </w:p>
        </w:tc>
        <w:tc>
          <w:tcPr>
            <w:tcW w:w="6264" w:type="dxa"/>
            <w:vAlign w:val="center"/>
          </w:tcPr>
          <w:p w14:paraId="43B41342" w14:textId="77777777" w:rsidR="00502598" w:rsidRPr="003648F3" w:rsidRDefault="00502598" w:rsidP="00237F7E">
            <w:pPr>
              <w:jc w:val="center"/>
              <w:rPr>
                <w:b/>
                <w:bCs/>
                <w:lang w:val="hr-HR"/>
              </w:rPr>
            </w:pPr>
            <w:r w:rsidRPr="003648F3">
              <w:rPr>
                <w:b/>
                <w:bCs/>
                <w:lang w:val="hr-HR"/>
              </w:rPr>
              <w:t>TVRDNJA</w:t>
            </w:r>
          </w:p>
        </w:tc>
        <w:tc>
          <w:tcPr>
            <w:tcW w:w="2410" w:type="dxa"/>
            <w:vAlign w:val="center"/>
          </w:tcPr>
          <w:p w14:paraId="6E53ADBB" w14:textId="77777777" w:rsidR="00502598" w:rsidRPr="003648F3" w:rsidRDefault="00502598" w:rsidP="00237F7E">
            <w:pPr>
              <w:jc w:val="center"/>
              <w:rPr>
                <w:b/>
                <w:bCs/>
                <w:lang w:val="hr-HR"/>
              </w:rPr>
            </w:pPr>
            <w:r w:rsidRPr="003648F3">
              <w:rPr>
                <w:b/>
                <w:bCs/>
                <w:lang w:val="hr-HR"/>
              </w:rPr>
              <w:t>STAV</w:t>
            </w:r>
          </w:p>
          <w:p w14:paraId="1B3CC836" w14:textId="77777777" w:rsidR="00502598" w:rsidRPr="003648F3" w:rsidRDefault="00502598" w:rsidP="00237F7E">
            <w:pPr>
              <w:jc w:val="center"/>
              <w:rPr>
                <w:b/>
                <w:bCs/>
                <w:lang w:val="hr-HR"/>
              </w:rPr>
            </w:pPr>
            <w:r w:rsidRPr="003648F3">
              <w:rPr>
                <w:b/>
                <w:bCs/>
                <w:lang w:val="hr-HR"/>
              </w:rPr>
              <w:t xml:space="preserve">(od </w:t>
            </w:r>
            <w:r w:rsidR="00A36580" w:rsidRPr="003648F3">
              <w:rPr>
                <w:b/>
                <w:bCs/>
                <w:lang w:val="hr-HR"/>
              </w:rPr>
              <w:t>0</w:t>
            </w:r>
            <w:r w:rsidRPr="003648F3">
              <w:rPr>
                <w:b/>
                <w:bCs/>
                <w:lang w:val="hr-HR"/>
              </w:rPr>
              <w:t xml:space="preserve"> do </w:t>
            </w:r>
            <w:r w:rsidR="00A36580" w:rsidRPr="003648F3">
              <w:rPr>
                <w:b/>
                <w:bCs/>
                <w:lang w:val="hr-HR"/>
              </w:rPr>
              <w:t>4</w:t>
            </w:r>
            <w:r w:rsidRPr="003648F3">
              <w:rPr>
                <w:b/>
                <w:bCs/>
                <w:lang w:val="hr-HR"/>
              </w:rPr>
              <w:t>)</w:t>
            </w:r>
          </w:p>
        </w:tc>
      </w:tr>
      <w:tr w:rsidR="00502598" w:rsidRPr="003648F3" w14:paraId="51C3317B" w14:textId="77777777" w:rsidTr="00E962AF">
        <w:trPr>
          <w:trHeight w:val="763"/>
        </w:trPr>
        <w:tc>
          <w:tcPr>
            <w:tcW w:w="648" w:type="dxa"/>
            <w:vAlign w:val="center"/>
          </w:tcPr>
          <w:p w14:paraId="0351E3B0" w14:textId="77777777" w:rsidR="00502598" w:rsidRPr="003648F3" w:rsidRDefault="00027E29" w:rsidP="00237F7E">
            <w:pPr>
              <w:jc w:val="center"/>
              <w:rPr>
                <w:b/>
                <w:bCs/>
                <w:lang w:val="hr-HR"/>
              </w:rPr>
            </w:pPr>
            <w:r w:rsidRPr="003648F3">
              <w:rPr>
                <w:b/>
                <w:bCs/>
                <w:lang w:val="hr-HR"/>
              </w:rPr>
              <w:t>3</w:t>
            </w:r>
          </w:p>
        </w:tc>
        <w:tc>
          <w:tcPr>
            <w:tcW w:w="6264" w:type="dxa"/>
            <w:vAlign w:val="center"/>
          </w:tcPr>
          <w:p w14:paraId="77987B20" w14:textId="1DBDCBC7" w:rsidR="00502598" w:rsidRPr="003648F3" w:rsidRDefault="00502598" w:rsidP="00502598">
            <w:pPr>
              <w:pStyle w:val="uvlaka"/>
              <w:ind w:left="0" w:firstLine="0"/>
              <w:rPr>
                <w:b/>
                <w:bCs/>
              </w:rPr>
            </w:pPr>
            <w:r w:rsidRPr="003648F3">
              <w:rPr>
                <w:b/>
                <w:bCs/>
              </w:rPr>
              <w:t xml:space="preserve">Korisnik za vrijeme rada na </w:t>
            </w:r>
            <w:r w:rsidR="00AE195D">
              <w:rPr>
                <w:b/>
                <w:bCs/>
              </w:rPr>
              <w:t>web mjestu</w:t>
            </w:r>
            <w:r w:rsidRPr="003648F3">
              <w:rPr>
                <w:b/>
                <w:bCs/>
              </w:rPr>
              <w:t xml:space="preserve"> ima osjećaj kontrole, sigurnosti i slobode kretanja.</w:t>
            </w:r>
          </w:p>
        </w:tc>
        <w:tc>
          <w:tcPr>
            <w:tcW w:w="2410" w:type="dxa"/>
            <w:vAlign w:val="center"/>
          </w:tcPr>
          <w:p w14:paraId="2FB87091" w14:textId="18A616C3" w:rsidR="000235FF" w:rsidRPr="003648F3" w:rsidRDefault="005E09CB" w:rsidP="00237F7E">
            <w:pPr>
              <w:rPr>
                <w:lang w:val="hr-HR"/>
              </w:rPr>
            </w:pPr>
            <w:r>
              <w:rPr>
                <w:lang w:val="hr-HR"/>
              </w:rPr>
              <w:t>1</w:t>
            </w:r>
          </w:p>
        </w:tc>
      </w:tr>
      <w:tr w:rsidR="00A36580" w:rsidRPr="003648F3" w14:paraId="35BAB0B7" w14:textId="77777777" w:rsidTr="009E7761">
        <w:trPr>
          <w:trHeight w:val="950"/>
        </w:trPr>
        <w:tc>
          <w:tcPr>
            <w:tcW w:w="648" w:type="dxa"/>
            <w:vAlign w:val="center"/>
          </w:tcPr>
          <w:p w14:paraId="484E2E79" w14:textId="77777777" w:rsidR="00A36580" w:rsidRPr="003648F3" w:rsidRDefault="00A36580" w:rsidP="00A36580">
            <w:pPr>
              <w:jc w:val="center"/>
              <w:rPr>
                <w:b/>
                <w:bCs/>
                <w:lang w:val="hr-HR"/>
              </w:rPr>
            </w:pPr>
          </w:p>
        </w:tc>
        <w:tc>
          <w:tcPr>
            <w:tcW w:w="8674" w:type="dxa"/>
            <w:gridSpan w:val="2"/>
          </w:tcPr>
          <w:p w14:paraId="5F991EAD" w14:textId="1A6D8C4D" w:rsidR="00A36580" w:rsidRDefault="0008183C" w:rsidP="00A36580">
            <w:pPr>
              <w:rPr>
                <w:lang w:val="hr-HR"/>
              </w:rPr>
            </w:pPr>
            <w:r w:rsidRPr="0008183C">
              <w:t xml:space="preserve">Navigacija stranice </w:t>
            </w:r>
            <w:r w:rsidR="005C160D">
              <w:t>pozorno</w:t>
            </w:r>
            <w:r w:rsidRPr="0008183C">
              <w:t xml:space="preserve"> je razvijena i omogućuje korisniku da jednostavno dođe do različitih dijelova stranice. Korisnik može brzo i jednostavno pronaći informacije koje su mu potrebne pomoću jasno označenih izbornika i poveznica. Osim toga, web </w:t>
            </w:r>
            <w:r w:rsidRPr="0008183C">
              <w:lastRenderedPageBreak/>
              <w:t>stranica pruža mogućnost povratka na početnu stranicu u bilo kojem trenutku, što je pogodno za korisnika i olakšava navigaciju unutar stranice.</w:t>
            </w:r>
          </w:p>
          <w:p w14:paraId="103AAAE4" w14:textId="77777777" w:rsidR="00F026BF" w:rsidRPr="003648F3" w:rsidRDefault="00F026BF" w:rsidP="00A36580">
            <w:pPr>
              <w:rPr>
                <w:lang w:val="hr-HR"/>
              </w:rPr>
            </w:pPr>
          </w:p>
        </w:tc>
      </w:tr>
      <w:tr w:rsidR="009E7761" w:rsidRPr="003648F3" w14:paraId="3441FB34" w14:textId="77777777" w:rsidTr="00E962AF">
        <w:trPr>
          <w:trHeight w:val="1298"/>
        </w:trPr>
        <w:tc>
          <w:tcPr>
            <w:tcW w:w="648" w:type="dxa"/>
            <w:vAlign w:val="center"/>
          </w:tcPr>
          <w:p w14:paraId="561A25AF" w14:textId="77777777" w:rsidR="009E7761" w:rsidRPr="003648F3" w:rsidRDefault="009E7761" w:rsidP="00A36580">
            <w:pPr>
              <w:jc w:val="center"/>
              <w:rPr>
                <w:b/>
                <w:bCs/>
                <w:lang w:val="hr-HR"/>
              </w:rPr>
            </w:pPr>
          </w:p>
        </w:tc>
        <w:tc>
          <w:tcPr>
            <w:tcW w:w="8674" w:type="dxa"/>
            <w:gridSpan w:val="2"/>
          </w:tcPr>
          <w:p w14:paraId="4424962C" w14:textId="555560F6" w:rsidR="009E7761" w:rsidRDefault="0042320D" w:rsidP="00A36580">
            <w:pPr>
              <w:rPr>
                <w:lang w:val="hr-HR"/>
              </w:rPr>
            </w:pPr>
            <w:r>
              <w:rPr>
                <w:lang w:val="hr-HR"/>
              </w:rPr>
              <w:t xml:space="preserve">Ne postoje drugi kanali, </w:t>
            </w:r>
            <w:r w:rsidR="00384AC0">
              <w:rPr>
                <w:lang w:val="hr-HR"/>
              </w:rPr>
              <w:t>s</w:t>
            </w:r>
            <w:r w:rsidR="00DF4DFE" w:rsidRPr="00DF4DFE">
              <w:rPr>
                <w:lang w:val="hr-HR"/>
              </w:rPr>
              <w:t>ustav ponude smještaja moguće je dodatno poboljšati kako bi korisnici imali još bolje iskustvo. Na primjer, mogu se uključiti dodatne opcije filtriranja smještaja, kao što su cijena, udaljenost od određenog odredišta ili određene pogodnosti.</w:t>
            </w:r>
          </w:p>
          <w:p w14:paraId="4088CE30" w14:textId="63132546" w:rsidR="00A05EB5" w:rsidRDefault="00A05EB5" w:rsidP="00A36580">
            <w:pPr>
              <w:rPr>
                <w:lang w:val="hr-HR"/>
              </w:rPr>
            </w:pPr>
          </w:p>
          <w:p w14:paraId="5B5AE1BA" w14:textId="77777777" w:rsidR="00F026BF" w:rsidRDefault="00F026BF" w:rsidP="00A36580">
            <w:pPr>
              <w:rPr>
                <w:lang w:val="hr-HR"/>
              </w:rPr>
            </w:pPr>
          </w:p>
          <w:p w14:paraId="489271B0" w14:textId="77777777" w:rsidR="00F026BF" w:rsidRDefault="00F026BF" w:rsidP="00A36580">
            <w:pPr>
              <w:rPr>
                <w:lang w:val="hr-HR"/>
              </w:rPr>
            </w:pPr>
          </w:p>
          <w:p w14:paraId="352053F7" w14:textId="77777777" w:rsidR="00F026BF" w:rsidRPr="003648F3" w:rsidRDefault="00F026BF" w:rsidP="00A36580">
            <w:pPr>
              <w:rPr>
                <w:lang w:val="hr-HR"/>
              </w:rPr>
            </w:pPr>
          </w:p>
        </w:tc>
      </w:tr>
    </w:tbl>
    <w:p w14:paraId="624ED6E0" w14:textId="77777777" w:rsidR="00177C7F" w:rsidRDefault="00177C7F" w:rsidP="00C95B58">
      <w:pPr>
        <w:jc w:val="both"/>
        <w:rPr>
          <w:b/>
          <w:bCs/>
          <w:lang w:val="hr-HR"/>
        </w:rPr>
      </w:pPr>
    </w:p>
    <w:p w14:paraId="0596392D" w14:textId="77777777" w:rsidR="00177C7F" w:rsidRDefault="00177C7F" w:rsidP="00C95B58">
      <w:pPr>
        <w:jc w:val="both"/>
        <w:rPr>
          <w:b/>
          <w:bCs/>
          <w:lang w:val="hr-HR"/>
        </w:rPr>
      </w:pPr>
    </w:p>
    <w:p w14:paraId="6F1C391A" w14:textId="77777777" w:rsidR="00177C7F" w:rsidRDefault="00177C7F" w:rsidP="00C95B58">
      <w:pPr>
        <w:jc w:val="both"/>
        <w:rPr>
          <w:b/>
          <w:bCs/>
          <w:lang w:val="hr-HR"/>
        </w:rPr>
      </w:pPr>
    </w:p>
    <w:p w14:paraId="28C79EC5" w14:textId="77777777" w:rsidR="00502598" w:rsidRPr="006C2824" w:rsidRDefault="009576B9" w:rsidP="00C95B58">
      <w:pPr>
        <w:jc w:val="both"/>
        <w:rPr>
          <w:b/>
          <w:bCs/>
          <w:lang w:val="hr-HR"/>
        </w:rPr>
      </w:pPr>
      <w:r w:rsidRPr="006C2824">
        <w:rPr>
          <w:b/>
          <w:bCs/>
          <w:lang w:val="hr-HR"/>
        </w:rPr>
        <w:t xml:space="preserve">HEURISTIKA </w:t>
      </w:r>
      <w:r w:rsidR="00027E29" w:rsidRPr="006C2824">
        <w:rPr>
          <w:b/>
          <w:bCs/>
          <w:lang w:val="hr-HR"/>
        </w:rPr>
        <w:t>4</w:t>
      </w:r>
      <w:r w:rsidR="00502598" w:rsidRPr="006C2824">
        <w:rPr>
          <w:b/>
          <w:bCs/>
          <w:lang w:val="hr-HR"/>
        </w:rPr>
        <w:t xml:space="preserve">. </w:t>
      </w:r>
      <w:r w:rsidR="00027E29" w:rsidRPr="006C2824">
        <w:rPr>
          <w:b/>
          <w:bCs/>
          <w:lang w:val="hr-HR"/>
        </w:rPr>
        <w:t xml:space="preserve">Konzistentnost i usklađenost sa standardima (eng. </w:t>
      </w:r>
      <w:r w:rsidR="00027E29" w:rsidRPr="006C2824">
        <w:rPr>
          <w:b/>
          <w:bCs/>
          <w:i/>
          <w:lang w:val="hr-HR"/>
        </w:rPr>
        <w:t>Consistency and adherence to standards</w:t>
      </w:r>
      <w:r w:rsidR="00027E29" w:rsidRPr="006C2824">
        <w:rPr>
          <w:b/>
          <w:bCs/>
          <w:lang w:val="hr-HR"/>
        </w:rPr>
        <w:t>)</w:t>
      </w:r>
    </w:p>
    <w:p w14:paraId="0D22BD04" w14:textId="77777777" w:rsidR="00502598" w:rsidRPr="006C2824" w:rsidRDefault="00502598" w:rsidP="00502598">
      <w:pPr>
        <w:rPr>
          <w:lang w:val="hr-HR"/>
        </w:rPr>
      </w:pPr>
    </w:p>
    <w:p w14:paraId="08BA06F1" w14:textId="77777777" w:rsidR="00502598" w:rsidRPr="006C2824" w:rsidRDefault="00027E29" w:rsidP="00C95B58">
      <w:pPr>
        <w:jc w:val="both"/>
        <w:rPr>
          <w:i/>
          <w:iCs/>
          <w:lang w:val="hr-HR"/>
        </w:rPr>
      </w:pPr>
      <w:r w:rsidRPr="006C2824">
        <w:rPr>
          <w:i/>
          <w:iCs/>
          <w:lang w:val="hr-HR"/>
        </w:rPr>
        <w:t>Kontrole, funkcije, ikone, fraze i riječi te greške na stranici trebaju biti konzistentne kroz cijelo sučelje. Korisnik se ne bi trebao pitati znače li različite riječi, situacije ili akcije istu stvar.</w:t>
      </w:r>
    </w:p>
    <w:p w14:paraId="63A8FFC6" w14:textId="77777777" w:rsidR="00027E29" w:rsidRPr="006C2824" w:rsidRDefault="00027E29" w:rsidP="00502598">
      <w:pPr>
        <w:rPr>
          <w:lang w:val="hr-HR"/>
        </w:rPr>
      </w:pPr>
    </w:p>
    <w:p w14:paraId="65693FEB" w14:textId="77777777" w:rsidR="00502598" w:rsidRPr="006C2824" w:rsidRDefault="00502598" w:rsidP="00C95B58">
      <w:pPr>
        <w:jc w:val="both"/>
        <w:rPr>
          <w:lang w:val="hr-HR"/>
        </w:rPr>
      </w:pPr>
      <w:r w:rsidRPr="006C2824">
        <w:rPr>
          <w:b/>
          <w:lang w:val="hr-HR"/>
        </w:rPr>
        <w:t>SMJERNICA</w:t>
      </w:r>
      <w:r w:rsidRPr="006C2824">
        <w:rPr>
          <w:lang w:val="hr-HR"/>
        </w:rPr>
        <w:t>:</w:t>
      </w:r>
    </w:p>
    <w:p w14:paraId="11C61748" w14:textId="77777777" w:rsidR="00502598" w:rsidRPr="006C2824" w:rsidRDefault="00502598" w:rsidP="00C95B58">
      <w:pPr>
        <w:jc w:val="both"/>
        <w:rPr>
          <w:lang w:val="hr-HR"/>
        </w:rPr>
      </w:pPr>
    </w:p>
    <w:p w14:paraId="7777D0C3" w14:textId="77777777" w:rsidR="00502598" w:rsidRPr="006C2824" w:rsidRDefault="00027E29" w:rsidP="00C95B58">
      <w:pPr>
        <w:pStyle w:val="uvlaka"/>
        <w:jc w:val="both"/>
        <w:rPr>
          <w:b/>
          <w:bCs/>
        </w:rPr>
      </w:pPr>
      <w:r w:rsidRPr="00FF3353">
        <w:rPr>
          <w:b/>
          <w:bCs/>
        </w:rPr>
        <w:t>4</w:t>
      </w:r>
      <w:r w:rsidR="00502598" w:rsidRPr="00FF3353">
        <w:rPr>
          <w:b/>
          <w:bCs/>
        </w:rPr>
        <w:t xml:space="preserve">. </w:t>
      </w:r>
      <w:r w:rsidR="00C95B58" w:rsidRPr="00FF3353">
        <w:rPr>
          <w:b/>
          <w:bCs/>
        </w:rPr>
        <w:t>P</w:t>
      </w:r>
      <w:r w:rsidR="00502598" w:rsidRPr="00FF3353">
        <w:rPr>
          <w:b/>
          <w:bCs/>
        </w:rPr>
        <w:t>oštuje</w:t>
      </w:r>
      <w:r w:rsidR="00C95B58" w:rsidRPr="00FF3353">
        <w:rPr>
          <w:b/>
          <w:bCs/>
        </w:rPr>
        <w:t xml:space="preserve"> li portal</w:t>
      </w:r>
      <w:r w:rsidR="00502598" w:rsidRPr="00FF3353">
        <w:rPr>
          <w:b/>
          <w:bCs/>
        </w:rPr>
        <w:t xml:space="preserve"> standarde i uobičajenu praksu </w:t>
      </w:r>
      <w:r w:rsidR="0001664D" w:rsidRPr="00FF3353">
        <w:rPr>
          <w:b/>
          <w:bCs/>
        </w:rPr>
        <w:t>promotivnih web stranica</w:t>
      </w:r>
      <w:r w:rsidR="00502598" w:rsidRPr="00FF3353">
        <w:rPr>
          <w:b/>
          <w:bCs/>
        </w:rPr>
        <w:t>?</w:t>
      </w:r>
    </w:p>
    <w:p w14:paraId="4A90BE1A" w14:textId="77777777" w:rsidR="00502598" w:rsidRPr="006C2824" w:rsidRDefault="00502598" w:rsidP="00C95B58">
      <w:pPr>
        <w:pStyle w:val="uvlaka"/>
        <w:jc w:val="both"/>
      </w:pPr>
    </w:p>
    <w:p w14:paraId="2DD9CFA0" w14:textId="77777777" w:rsidR="00C95B58" w:rsidRPr="006C2824" w:rsidRDefault="00502598" w:rsidP="00E962AF">
      <w:pPr>
        <w:numPr>
          <w:ilvl w:val="0"/>
          <w:numId w:val="39"/>
        </w:numPr>
        <w:spacing w:line="276" w:lineRule="auto"/>
        <w:jc w:val="both"/>
        <w:rPr>
          <w:lang w:val="hr-HR" w:eastAsia="hr-HR"/>
        </w:rPr>
      </w:pPr>
      <w:r w:rsidRPr="006C2824">
        <w:rPr>
          <w:lang w:val="hr-HR"/>
        </w:rPr>
        <w:t>Portal je konzistentan u navigaciji, korištenoj terminologiji i dizajnu</w:t>
      </w:r>
      <w:r w:rsidR="00C95B58" w:rsidRPr="006C2824">
        <w:rPr>
          <w:lang w:val="hr-HR"/>
        </w:rPr>
        <w:t xml:space="preserve"> (font, boja i sl.</w:t>
      </w:r>
      <w:r w:rsidRPr="006C2824">
        <w:rPr>
          <w:lang w:val="hr-HR"/>
        </w:rPr>
        <w:t>).</w:t>
      </w:r>
      <w:r w:rsidR="00C95B58" w:rsidRPr="006C2824">
        <w:rPr>
          <w:lang w:val="hr-HR"/>
        </w:rPr>
        <w:t xml:space="preserve"> </w:t>
      </w:r>
    </w:p>
    <w:p w14:paraId="17FF0159" w14:textId="77777777" w:rsidR="00C95B58" w:rsidRPr="00A34A80" w:rsidRDefault="00C95B58" w:rsidP="00E962AF">
      <w:pPr>
        <w:numPr>
          <w:ilvl w:val="0"/>
          <w:numId w:val="39"/>
        </w:numPr>
        <w:spacing w:line="276" w:lineRule="auto"/>
        <w:jc w:val="both"/>
        <w:rPr>
          <w:color w:val="000000"/>
          <w:lang w:val="hr-HR" w:eastAsia="hr-HR"/>
        </w:rPr>
      </w:pPr>
      <w:r w:rsidRPr="00A34A80">
        <w:rPr>
          <w:color w:val="000000"/>
          <w:lang w:val="hr-HR" w:eastAsia="hr-HR"/>
        </w:rPr>
        <w:t xml:space="preserve">Za opisivanje jedne informacije, podatka ili stavke koristi se uvijek </w:t>
      </w:r>
      <w:r w:rsidR="00FF3353" w:rsidRPr="00A34A80">
        <w:rPr>
          <w:color w:val="000000"/>
          <w:lang w:val="hr-HR" w:eastAsia="hr-HR"/>
        </w:rPr>
        <w:t>ista</w:t>
      </w:r>
      <w:r w:rsidRPr="00A34A80">
        <w:rPr>
          <w:color w:val="000000"/>
          <w:lang w:val="hr-HR" w:eastAsia="hr-HR"/>
        </w:rPr>
        <w:t xml:space="preserve"> riječ</w:t>
      </w:r>
      <w:r w:rsidR="00FF3353" w:rsidRPr="00A34A80">
        <w:rPr>
          <w:color w:val="000000"/>
          <w:lang w:val="hr-HR" w:eastAsia="hr-HR"/>
        </w:rPr>
        <w:t>/sintagma</w:t>
      </w:r>
      <w:r w:rsidRPr="00A34A80">
        <w:rPr>
          <w:color w:val="000000"/>
          <w:lang w:val="hr-HR" w:eastAsia="hr-HR"/>
        </w:rPr>
        <w:t>.</w:t>
      </w:r>
    </w:p>
    <w:p w14:paraId="2CE36D1A" w14:textId="77777777" w:rsidR="00C95B58" w:rsidRPr="006C2824" w:rsidRDefault="00502598" w:rsidP="00E962AF">
      <w:pPr>
        <w:pStyle w:val="uvlaka"/>
        <w:numPr>
          <w:ilvl w:val="0"/>
          <w:numId w:val="39"/>
        </w:numPr>
        <w:spacing w:line="276" w:lineRule="auto"/>
        <w:jc w:val="both"/>
      </w:pPr>
      <w:r w:rsidRPr="006C2824">
        <w:t>Izgled stranice je konzistentan</w:t>
      </w:r>
      <w:r w:rsidR="00FF3353">
        <w:t xml:space="preserve"> kroz cijeli portal</w:t>
      </w:r>
      <w:r w:rsidRPr="006C2824">
        <w:t>.</w:t>
      </w:r>
    </w:p>
    <w:p w14:paraId="2BDD5A02" w14:textId="77777777" w:rsidR="00C95B58" w:rsidRPr="00A34A80" w:rsidRDefault="00502598" w:rsidP="00E962AF">
      <w:pPr>
        <w:pStyle w:val="uvlaka"/>
        <w:numPr>
          <w:ilvl w:val="0"/>
          <w:numId w:val="39"/>
        </w:numPr>
        <w:spacing w:line="276" w:lineRule="auto"/>
        <w:jc w:val="both"/>
        <w:rPr>
          <w:color w:val="000000"/>
        </w:rPr>
      </w:pPr>
      <w:r w:rsidRPr="006C2824">
        <w:t>Tijekom kretanja portalom, osnovna navigacija ne mijenja svoj položaj na ekranu.</w:t>
      </w:r>
      <w:r w:rsidR="00C95B58" w:rsidRPr="006C2824">
        <w:t xml:space="preserve"> </w:t>
      </w:r>
      <w:r w:rsidR="00C95B58" w:rsidRPr="00A34A80">
        <w:rPr>
          <w:color w:val="000000"/>
        </w:rPr>
        <w:t>Glavna i lokalna navigacija (linkovi na cjeline), tražilica i logo su dostupni na svim stranicama i nalaze se uvijek na istoj poziciji na stranici.</w:t>
      </w:r>
    </w:p>
    <w:p w14:paraId="65D2D737" w14:textId="77777777" w:rsidR="00C95B58" w:rsidRPr="00A34A80" w:rsidRDefault="00502598" w:rsidP="00E962AF">
      <w:pPr>
        <w:pStyle w:val="uvlaka"/>
        <w:numPr>
          <w:ilvl w:val="0"/>
          <w:numId w:val="39"/>
        </w:numPr>
        <w:spacing w:line="276" w:lineRule="auto"/>
        <w:jc w:val="both"/>
        <w:rPr>
          <w:color w:val="000000"/>
        </w:rPr>
      </w:pPr>
      <w:r w:rsidRPr="00A34A80">
        <w:rPr>
          <w:color w:val="000000"/>
        </w:rPr>
        <w:t>Navigacija kroz različite dijelove portala ne ostavlja dojam o "portalu unutar portala".</w:t>
      </w:r>
    </w:p>
    <w:p w14:paraId="649746AC" w14:textId="77777777" w:rsidR="00502598" w:rsidRPr="00A34A80" w:rsidRDefault="00502598" w:rsidP="00E962AF">
      <w:pPr>
        <w:pStyle w:val="uvlaka"/>
        <w:numPr>
          <w:ilvl w:val="0"/>
          <w:numId w:val="39"/>
        </w:numPr>
        <w:spacing w:line="276" w:lineRule="auto"/>
        <w:jc w:val="both"/>
        <w:rPr>
          <w:color w:val="000000"/>
        </w:rPr>
      </w:pPr>
      <w:r w:rsidRPr="00A34A80">
        <w:rPr>
          <w:color w:val="000000"/>
        </w:rPr>
        <w:t xml:space="preserve">Koncept portala ulijeva povjerenje </w:t>
      </w:r>
      <w:r w:rsidR="00E962AF" w:rsidRPr="00A34A80">
        <w:rPr>
          <w:color w:val="000000"/>
        </w:rPr>
        <w:t>kvalitetom tekstova</w:t>
      </w:r>
      <w:r w:rsidRPr="00A34A80">
        <w:rPr>
          <w:color w:val="000000"/>
        </w:rPr>
        <w:t xml:space="preserve"> i izgledom, te ponuđenim linkovima na druge stranice. Informacije su označene s vremenom objavljivanja.</w:t>
      </w:r>
    </w:p>
    <w:p w14:paraId="1A7F31B1" w14:textId="77777777" w:rsidR="00452E3C" w:rsidRPr="00A34A80" w:rsidRDefault="00C95B58" w:rsidP="00E962AF">
      <w:pPr>
        <w:numPr>
          <w:ilvl w:val="0"/>
          <w:numId w:val="39"/>
        </w:numPr>
        <w:spacing w:line="276" w:lineRule="auto"/>
        <w:jc w:val="both"/>
        <w:rPr>
          <w:color w:val="000000"/>
          <w:lang w:val="hr-HR" w:eastAsia="hr-HR"/>
        </w:rPr>
      </w:pPr>
      <w:r w:rsidRPr="00A34A80">
        <w:rPr>
          <w:color w:val="000000"/>
          <w:lang w:val="hr-HR" w:eastAsia="hr-HR"/>
        </w:rPr>
        <w:t xml:space="preserve">Nazivi linkova članaka isti su kao i nazivi stranica. </w:t>
      </w:r>
    </w:p>
    <w:p w14:paraId="1CA21AC9" w14:textId="77777777" w:rsidR="00C95B58" w:rsidRPr="00A34A80" w:rsidRDefault="00C95B58" w:rsidP="00E962AF">
      <w:pPr>
        <w:numPr>
          <w:ilvl w:val="0"/>
          <w:numId w:val="39"/>
        </w:numPr>
        <w:spacing w:line="276" w:lineRule="auto"/>
        <w:jc w:val="both"/>
        <w:rPr>
          <w:color w:val="000000"/>
          <w:lang w:val="hr-HR" w:eastAsia="hr-HR"/>
        </w:rPr>
      </w:pPr>
      <w:r w:rsidRPr="00A34A80">
        <w:rPr>
          <w:color w:val="000000"/>
          <w:lang w:val="hr-HR" w:eastAsia="hr-HR"/>
        </w:rPr>
        <w:t xml:space="preserve">Linkovi su </w:t>
      </w:r>
      <w:r w:rsidR="00452E3C" w:rsidRPr="00A34A80">
        <w:rPr>
          <w:color w:val="000000"/>
          <w:lang w:val="hr-HR" w:eastAsia="hr-HR"/>
        </w:rPr>
        <w:t>vizualno</w:t>
      </w:r>
      <w:r w:rsidRPr="00A34A80">
        <w:rPr>
          <w:color w:val="000000"/>
          <w:lang w:val="hr-HR" w:eastAsia="hr-HR"/>
        </w:rPr>
        <w:t xml:space="preserve"> </w:t>
      </w:r>
      <w:r w:rsidR="00452E3C" w:rsidRPr="00A34A80">
        <w:rPr>
          <w:color w:val="000000"/>
          <w:lang w:val="hr-HR" w:eastAsia="hr-HR"/>
        </w:rPr>
        <w:t>prepoznatljivi, uočava se razlika između linka i neinteraktivnog teksta</w:t>
      </w:r>
      <w:r w:rsidRPr="00A34A80">
        <w:rPr>
          <w:color w:val="000000"/>
          <w:lang w:val="hr-HR" w:eastAsia="hr-HR"/>
        </w:rPr>
        <w:t>.</w:t>
      </w:r>
      <w:r w:rsidRPr="00A34A80">
        <w:rPr>
          <w:color w:val="000000"/>
          <w:lang w:val="hr-HR"/>
        </w:rPr>
        <w:t xml:space="preserve"> </w:t>
      </w:r>
      <w:r w:rsidRPr="00A34A80">
        <w:rPr>
          <w:color w:val="000000"/>
          <w:lang w:val="hr-HR" w:eastAsia="hr-HR"/>
        </w:rPr>
        <w:t>Razlika između neposjećenog i posjećenog linka jasno se vidi.</w:t>
      </w:r>
    </w:p>
    <w:p w14:paraId="11EA4F70" w14:textId="77777777" w:rsidR="0001664D" w:rsidRPr="00A34A80" w:rsidRDefault="0001664D" w:rsidP="0001664D">
      <w:pPr>
        <w:numPr>
          <w:ilvl w:val="0"/>
          <w:numId w:val="39"/>
        </w:numPr>
        <w:spacing w:line="276" w:lineRule="auto"/>
        <w:jc w:val="both"/>
        <w:rPr>
          <w:color w:val="000000"/>
          <w:lang w:val="hr-HR" w:eastAsia="hr-HR"/>
        </w:rPr>
      </w:pPr>
      <w:r w:rsidRPr="00A34A80">
        <w:rPr>
          <w:color w:val="000000"/>
          <w:lang w:val="hr-HR" w:eastAsia="hr-HR"/>
        </w:rPr>
        <w:t>Postoje li onboarding elementi koji upoznaju korisnika s mogućnostima sustava (npr. video product tours, checklists, onboarding tooltips…) (Product Bumpers)?</w:t>
      </w:r>
    </w:p>
    <w:p w14:paraId="64F63AED" w14:textId="77777777" w:rsidR="00C95B58" w:rsidRPr="00A34A80" w:rsidRDefault="00502598" w:rsidP="00E962AF">
      <w:pPr>
        <w:numPr>
          <w:ilvl w:val="0"/>
          <w:numId w:val="39"/>
        </w:numPr>
        <w:spacing w:line="276" w:lineRule="auto"/>
        <w:jc w:val="both"/>
        <w:rPr>
          <w:color w:val="000000"/>
          <w:lang w:val="hr-HR" w:eastAsia="hr-HR"/>
        </w:rPr>
      </w:pPr>
      <w:r w:rsidRPr="00A34A80">
        <w:rPr>
          <w:color w:val="000000"/>
          <w:lang w:val="hr-HR"/>
        </w:rPr>
        <w:t>Portal poštuje tehničke standarde izrade web stranica i ponaša se jednako u različitim pretraživačima.</w:t>
      </w:r>
      <w:r w:rsidR="00C95B58" w:rsidRPr="00A34A80">
        <w:rPr>
          <w:color w:val="000000"/>
          <w:lang w:val="hr-HR" w:eastAsia="hr-HR"/>
        </w:rPr>
        <w:t xml:space="preserve"> </w:t>
      </w:r>
      <w:r w:rsidRPr="00A34A80">
        <w:rPr>
          <w:color w:val="000000"/>
          <w:lang w:val="hr-HR"/>
        </w:rPr>
        <w:t>Portal ne koristi nestandardne tehnologije koje zaht</w:t>
      </w:r>
      <w:r w:rsidR="00C95B58" w:rsidRPr="00A34A80">
        <w:rPr>
          <w:color w:val="000000"/>
          <w:lang w:val="hr-HR"/>
        </w:rPr>
        <w:t>i</w:t>
      </w:r>
      <w:r w:rsidRPr="00A34A80">
        <w:rPr>
          <w:color w:val="000000"/>
          <w:lang w:val="hr-HR"/>
        </w:rPr>
        <w:t>jevaju dodatnu instalaciju.</w:t>
      </w:r>
    </w:p>
    <w:p w14:paraId="553F7BA0" w14:textId="77777777" w:rsidR="00D76B04" w:rsidRPr="00A34A80" w:rsidRDefault="00C95B58" w:rsidP="00D76B04">
      <w:pPr>
        <w:numPr>
          <w:ilvl w:val="0"/>
          <w:numId w:val="39"/>
        </w:numPr>
        <w:spacing w:line="276" w:lineRule="auto"/>
        <w:jc w:val="both"/>
        <w:rPr>
          <w:color w:val="000000"/>
          <w:lang w:val="hr-HR" w:eastAsia="hr-HR"/>
        </w:rPr>
      </w:pPr>
      <w:r w:rsidRPr="00A34A80">
        <w:rPr>
          <w:color w:val="000000"/>
          <w:lang w:val="hr-HR" w:eastAsia="hr-HR"/>
        </w:rPr>
        <w:t xml:space="preserve">Koriste se uobičajene značajke sučelja mobilnih uređaja, poput prevlačenja slika s desna na lijevo, korištenja prstiju za povećanje slike te </w:t>
      </w:r>
      <w:r w:rsidR="00F026BF" w:rsidRPr="00A34A80">
        <w:rPr>
          <w:color w:val="000000"/>
          <w:lang w:val="hr-HR" w:eastAsia="hr-HR"/>
        </w:rPr>
        <w:t xml:space="preserve">odabira opcije „Back“ </w:t>
      </w:r>
      <w:r w:rsidRPr="00A34A80">
        <w:rPr>
          <w:color w:val="000000"/>
          <w:lang w:val="hr-HR" w:eastAsia="hr-HR"/>
        </w:rPr>
        <w:t>za uklanjanje skočnog prozora.</w:t>
      </w:r>
    </w:p>
    <w:p w14:paraId="7F7687AE" w14:textId="77777777" w:rsidR="00177C7F" w:rsidRPr="00E962AF" w:rsidRDefault="00177C7F" w:rsidP="0001664D">
      <w:pPr>
        <w:spacing w:line="276" w:lineRule="auto"/>
        <w:ind w:left="720"/>
        <w:jc w:val="both"/>
        <w:rPr>
          <w:color w:val="00B050"/>
          <w:lang w:val="hr-HR" w:eastAsia="hr-HR"/>
        </w:rPr>
      </w:pPr>
    </w:p>
    <w:p w14:paraId="01402742" w14:textId="77777777" w:rsidR="00E962AF" w:rsidRPr="006C2824" w:rsidRDefault="00E962AF" w:rsidP="00D76B04">
      <w:pPr>
        <w:rPr>
          <w:sz w:val="20"/>
          <w:szCs w:val="20"/>
          <w:lang w:val="hr-HR"/>
        </w:rPr>
      </w:pPr>
    </w:p>
    <w:p w14:paraId="152ECAFF" w14:textId="77777777" w:rsidR="00D76B04" w:rsidRPr="006C2824" w:rsidRDefault="00D76B04" w:rsidP="00D76B04">
      <w:pPr>
        <w:rPr>
          <w:sz w:val="20"/>
          <w:szCs w:val="20"/>
          <w:lang w:val="hr-HR"/>
        </w:rPr>
      </w:pPr>
      <w:r w:rsidRPr="006C2824">
        <w:rPr>
          <w:sz w:val="20"/>
          <w:szCs w:val="20"/>
          <w:lang w:val="hr-HR"/>
        </w:rPr>
        <w:t>MOGUĆI STAVOVI:</w:t>
      </w:r>
    </w:p>
    <w:p w14:paraId="3F2E5F12" w14:textId="77777777" w:rsidR="00A36580" w:rsidRPr="006C2824" w:rsidRDefault="00A36580" w:rsidP="00A36580">
      <w:pPr>
        <w:rPr>
          <w:sz w:val="20"/>
          <w:szCs w:val="20"/>
          <w:lang w:val="hr-HR"/>
        </w:rPr>
      </w:pPr>
      <w:r w:rsidRPr="006C2824">
        <w:rPr>
          <w:sz w:val="20"/>
          <w:szCs w:val="20"/>
          <w:lang w:val="hr-HR"/>
        </w:rPr>
        <w:t>0: ne postoji problem upotrebljivosti</w:t>
      </w:r>
    </w:p>
    <w:p w14:paraId="710210FD" w14:textId="77777777" w:rsidR="00A36580" w:rsidRPr="006C2824" w:rsidRDefault="00A36580" w:rsidP="00A36580">
      <w:pPr>
        <w:rPr>
          <w:sz w:val="20"/>
          <w:szCs w:val="20"/>
          <w:lang w:val="hr-HR"/>
        </w:rPr>
      </w:pPr>
      <w:r w:rsidRPr="006C2824">
        <w:rPr>
          <w:sz w:val="20"/>
          <w:szCs w:val="20"/>
          <w:lang w:val="hr-HR"/>
        </w:rPr>
        <w:t>1: kozmetički problem upotrebljivosti (nije nužno ukloniti problem, osim ako imamo vremena)</w:t>
      </w:r>
    </w:p>
    <w:p w14:paraId="77529B2A" w14:textId="77777777" w:rsidR="00A36580" w:rsidRPr="006C2824" w:rsidRDefault="00A36580" w:rsidP="00A36580">
      <w:pPr>
        <w:rPr>
          <w:sz w:val="20"/>
          <w:szCs w:val="20"/>
          <w:lang w:val="hr-HR"/>
        </w:rPr>
      </w:pPr>
      <w:r w:rsidRPr="006C2824">
        <w:rPr>
          <w:sz w:val="20"/>
          <w:szCs w:val="20"/>
          <w:lang w:val="hr-HR"/>
        </w:rPr>
        <w:t>2: manji problem upotrebljivosti (problem niskog prioriteta kojeg je potrebno ukloniti)</w:t>
      </w:r>
    </w:p>
    <w:p w14:paraId="371791C5" w14:textId="77777777" w:rsidR="00A36580" w:rsidRPr="006C2824" w:rsidRDefault="00A36580" w:rsidP="00A36580">
      <w:pPr>
        <w:rPr>
          <w:sz w:val="20"/>
          <w:szCs w:val="20"/>
          <w:lang w:val="hr-HR"/>
        </w:rPr>
      </w:pPr>
      <w:r w:rsidRPr="006C2824">
        <w:rPr>
          <w:sz w:val="20"/>
          <w:szCs w:val="20"/>
          <w:lang w:val="hr-HR"/>
        </w:rPr>
        <w:lastRenderedPageBreak/>
        <w:t>3: veći problem upotrebljivosti (problem visokog prioriteta kojeg je potrebno ukloniti)</w:t>
      </w:r>
    </w:p>
    <w:p w14:paraId="1E40019E" w14:textId="77777777" w:rsidR="00A36580" w:rsidRPr="00E962AF" w:rsidRDefault="00A36580" w:rsidP="00D76B04">
      <w:pPr>
        <w:rPr>
          <w:sz w:val="20"/>
          <w:szCs w:val="20"/>
          <w:lang w:val="hr-HR"/>
        </w:rPr>
      </w:pPr>
      <w:r w:rsidRPr="006C2824">
        <w:rPr>
          <w:sz w:val="20"/>
          <w:szCs w:val="20"/>
          <w:lang w:val="hr-HR"/>
        </w:rPr>
        <w:t>4: katastrofalan problem upotrebljivosti (apsolutni prioritet, čim prije ukloniti / ukloniti prije aktivacije)</w:t>
      </w:r>
    </w:p>
    <w:p w14:paraId="188AD614" w14:textId="77777777" w:rsidR="00C95B58" w:rsidRDefault="00C95B58" w:rsidP="00D76B04">
      <w:pPr>
        <w:rPr>
          <w:lang w:val="hr-HR"/>
        </w:rPr>
      </w:pPr>
    </w:p>
    <w:p w14:paraId="21438247" w14:textId="77777777" w:rsidR="00E962AF" w:rsidRPr="006C2824" w:rsidRDefault="00E962AF" w:rsidP="00D76B04">
      <w:pPr>
        <w:rPr>
          <w:lang w:val="hr-HR"/>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6264"/>
        <w:gridCol w:w="2410"/>
      </w:tblGrid>
      <w:tr w:rsidR="00D76B04" w:rsidRPr="006C2824" w14:paraId="3C340503" w14:textId="77777777" w:rsidTr="00237F7E">
        <w:tc>
          <w:tcPr>
            <w:tcW w:w="648" w:type="dxa"/>
            <w:vAlign w:val="center"/>
          </w:tcPr>
          <w:p w14:paraId="35E99C6F" w14:textId="77777777" w:rsidR="00D76B04" w:rsidRPr="006C2824" w:rsidRDefault="00D76B04" w:rsidP="00237F7E">
            <w:pPr>
              <w:jc w:val="center"/>
              <w:rPr>
                <w:b/>
                <w:bCs/>
                <w:lang w:val="hr-HR"/>
              </w:rPr>
            </w:pPr>
            <w:r w:rsidRPr="006C2824">
              <w:rPr>
                <w:b/>
                <w:bCs/>
                <w:lang w:val="hr-HR"/>
              </w:rPr>
              <w:t>BR</w:t>
            </w:r>
          </w:p>
        </w:tc>
        <w:tc>
          <w:tcPr>
            <w:tcW w:w="6264" w:type="dxa"/>
            <w:vAlign w:val="center"/>
          </w:tcPr>
          <w:p w14:paraId="5E232278" w14:textId="77777777" w:rsidR="00D76B04" w:rsidRPr="006C2824" w:rsidRDefault="00D76B04" w:rsidP="00237F7E">
            <w:pPr>
              <w:jc w:val="center"/>
              <w:rPr>
                <w:b/>
                <w:bCs/>
                <w:lang w:val="hr-HR"/>
              </w:rPr>
            </w:pPr>
            <w:r w:rsidRPr="006C2824">
              <w:rPr>
                <w:b/>
                <w:bCs/>
                <w:lang w:val="hr-HR"/>
              </w:rPr>
              <w:t>TVRDNJA</w:t>
            </w:r>
          </w:p>
        </w:tc>
        <w:tc>
          <w:tcPr>
            <w:tcW w:w="2410" w:type="dxa"/>
            <w:vAlign w:val="center"/>
          </w:tcPr>
          <w:p w14:paraId="04EE2EC3" w14:textId="77777777" w:rsidR="00D76B04" w:rsidRPr="006C2824" w:rsidRDefault="00D76B04" w:rsidP="00237F7E">
            <w:pPr>
              <w:jc w:val="center"/>
              <w:rPr>
                <w:b/>
                <w:bCs/>
                <w:lang w:val="hr-HR"/>
              </w:rPr>
            </w:pPr>
            <w:r w:rsidRPr="006C2824">
              <w:rPr>
                <w:b/>
                <w:bCs/>
                <w:lang w:val="hr-HR"/>
              </w:rPr>
              <w:t>STAV</w:t>
            </w:r>
          </w:p>
          <w:p w14:paraId="4084A829" w14:textId="77777777" w:rsidR="00D76B04" w:rsidRPr="006C2824" w:rsidRDefault="00D76B04" w:rsidP="00237F7E">
            <w:pPr>
              <w:jc w:val="center"/>
              <w:rPr>
                <w:b/>
                <w:bCs/>
                <w:lang w:val="hr-HR"/>
              </w:rPr>
            </w:pPr>
            <w:r w:rsidRPr="006C2824">
              <w:rPr>
                <w:b/>
                <w:bCs/>
                <w:lang w:val="hr-HR"/>
              </w:rPr>
              <w:t xml:space="preserve">(od </w:t>
            </w:r>
            <w:r w:rsidR="00A36580" w:rsidRPr="006C2824">
              <w:rPr>
                <w:b/>
                <w:bCs/>
                <w:lang w:val="hr-HR"/>
              </w:rPr>
              <w:t>0</w:t>
            </w:r>
            <w:r w:rsidRPr="006C2824">
              <w:rPr>
                <w:b/>
                <w:bCs/>
                <w:lang w:val="hr-HR"/>
              </w:rPr>
              <w:t xml:space="preserve"> do </w:t>
            </w:r>
            <w:r w:rsidR="00A36580" w:rsidRPr="006C2824">
              <w:rPr>
                <w:b/>
                <w:bCs/>
                <w:lang w:val="hr-HR"/>
              </w:rPr>
              <w:t>4</w:t>
            </w:r>
            <w:r w:rsidRPr="006C2824">
              <w:rPr>
                <w:b/>
                <w:bCs/>
                <w:lang w:val="hr-HR"/>
              </w:rPr>
              <w:t>)</w:t>
            </w:r>
          </w:p>
        </w:tc>
      </w:tr>
      <w:tr w:rsidR="00D76B04" w:rsidRPr="006C2824" w14:paraId="729018B1" w14:textId="77777777" w:rsidTr="00237F7E">
        <w:trPr>
          <w:trHeight w:val="621"/>
        </w:trPr>
        <w:tc>
          <w:tcPr>
            <w:tcW w:w="648" w:type="dxa"/>
            <w:vAlign w:val="center"/>
          </w:tcPr>
          <w:p w14:paraId="32B10EF2" w14:textId="77777777" w:rsidR="00D76B04" w:rsidRPr="006C2824" w:rsidRDefault="00027E29" w:rsidP="00237F7E">
            <w:pPr>
              <w:jc w:val="center"/>
              <w:rPr>
                <w:b/>
                <w:bCs/>
                <w:lang w:val="hr-HR"/>
              </w:rPr>
            </w:pPr>
            <w:r w:rsidRPr="006C2824">
              <w:rPr>
                <w:b/>
                <w:bCs/>
                <w:lang w:val="hr-HR"/>
              </w:rPr>
              <w:t>4</w:t>
            </w:r>
          </w:p>
        </w:tc>
        <w:tc>
          <w:tcPr>
            <w:tcW w:w="6264" w:type="dxa"/>
            <w:vAlign w:val="center"/>
          </w:tcPr>
          <w:p w14:paraId="4D971EFF" w14:textId="101BDBFD" w:rsidR="00D76B04" w:rsidRPr="006C2824" w:rsidRDefault="00EE7269" w:rsidP="00237F7E">
            <w:pPr>
              <w:pStyle w:val="uvlaka"/>
              <w:ind w:left="0" w:firstLine="0"/>
              <w:rPr>
                <w:b/>
                <w:bCs/>
              </w:rPr>
            </w:pPr>
            <w:r>
              <w:rPr>
                <w:b/>
                <w:bCs/>
              </w:rPr>
              <w:t>Web mjesto</w:t>
            </w:r>
            <w:r w:rsidR="00D76B04" w:rsidRPr="00466C8A">
              <w:rPr>
                <w:b/>
                <w:bCs/>
              </w:rPr>
              <w:t xml:space="preserve"> poštuje standarde i </w:t>
            </w:r>
            <w:r w:rsidR="00FF3353" w:rsidRPr="00466C8A">
              <w:rPr>
                <w:b/>
                <w:bCs/>
              </w:rPr>
              <w:t>uobičajenu praksu promotivnih web stranica.</w:t>
            </w:r>
          </w:p>
        </w:tc>
        <w:tc>
          <w:tcPr>
            <w:tcW w:w="2410" w:type="dxa"/>
            <w:vAlign w:val="center"/>
          </w:tcPr>
          <w:p w14:paraId="398D089C" w14:textId="1D5854DF" w:rsidR="00D76B04" w:rsidRPr="006C2824" w:rsidRDefault="0042320D" w:rsidP="00237F7E">
            <w:pPr>
              <w:rPr>
                <w:lang w:val="hr-HR"/>
              </w:rPr>
            </w:pPr>
            <w:r>
              <w:rPr>
                <w:lang w:val="hr-HR"/>
              </w:rPr>
              <w:t>1</w:t>
            </w:r>
          </w:p>
        </w:tc>
      </w:tr>
      <w:tr w:rsidR="00A36580" w:rsidRPr="006C2824" w14:paraId="4FDDB13F" w14:textId="77777777" w:rsidTr="00E962AF">
        <w:trPr>
          <w:trHeight w:val="1206"/>
        </w:trPr>
        <w:tc>
          <w:tcPr>
            <w:tcW w:w="648" w:type="dxa"/>
            <w:vAlign w:val="center"/>
          </w:tcPr>
          <w:p w14:paraId="1D103E35" w14:textId="77777777" w:rsidR="00A36580" w:rsidRPr="006C2824" w:rsidRDefault="00A36580" w:rsidP="00A36580">
            <w:pPr>
              <w:jc w:val="center"/>
              <w:rPr>
                <w:b/>
                <w:bCs/>
                <w:lang w:val="hr-HR"/>
              </w:rPr>
            </w:pPr>
          </w:p>
        </w:tc>
        <w:tc>
          <w:tcPr>
            <w:tcW w:w="8674" w:type="dxa"/>
            <w:gridSpan w:val="2"/>
          </w:tcPr>
          <w:p w14:paraId="46581BDD" w14:textId="61C27ECC" w:rsidR="002A67CE" w:rsidRPr="00A34A80" w:rsidRDefault="002A67CE" w:rsidP="002A67CE">
            <w:pPr>
              <w:spacing w:line="276" w:lineRule="auto"/>
              <w:jc w:val="both"/>
              <w:rPr>
                <w:color w:val="000000"/>
                <w:lang w:val="hr-HR" w:eastAsia="hr-HR"/>
              </w:rPr>
            </w:pPr>
            <w:r w:rsidRPr="006C2824">
              <w:rPr>
                <w:lang w:val="hr-HR"/>
              </w:rPr>
              <w:t>Portal je konzistentan u navigaciji, korištenoj terminologiji i dizajnu</w:t>
            </w:r>
            <w:r>
              <w:rPr>
                <w:lang w:val="hr-HR"/>
              </w:rPr>
              <w:t xml:space="preserve">, </w:t>
            </w:r>
            <w:r>
              <w:rPr>
                <w:color w:val="000000"/>
                <w:lang w:val="hr-HR" w:eastAsia="hr-HR"/>
              </w:rPr>
              <w:t>z</w:t>
            </w:r>
            <w:r w:rsidRPr="00A34A80">
              <w:rPr>
                <w:color w:val="000000"/>
                <w:lang w:val="hr-HR" w:eastAsia="hr-HR"/>
              </w:rPr>
              <w:t>a opisivanje jedne informacije, podatka ili stavke koristi se uvijek ista riječ</w:t>
            </w:r>
            <w:r>
              <w:rPr>
                <w:color w:val="000000"/>
                <w:lang w:val="hr-HR" w:eastAsia="hr-HR"/>
              </w:rPr>
              <w:t xml:space="preserve">, </w:t>
            </w:r>
            <w:r>
              <w:t>i</w:t>
            </w:r>
            <w:r w:rsidRPr="006C2824">
              <w:t>zgled stranice je konzistentan</w:t>
            </w:r>
            <w:r>
              <w:t xml:space="preserve"> kroz cijeli portal</w:t>
            </w:r>
          </w:p>
          <w:p w14:paraId="09BB6534" w14:textId="3D31B6F1" w:rsidR="000F5982" w:rsidRDefault="000F5982" w:rsidP="000235FF">
            <w:pPr>
              <w:rPr>
                <w:lang w:val="hr-HR"/>
              </w:rPr>
            </w:pPr>
          </w:p>
          <w:p w14:paraId="77E80951" w14:textId="77777777" w:rsidR="000235FF" w:rsidRDefault="000235FF" w:rsidP="000235FF">
            <w:pPr>
              <w:rPr>
                <w:lang w:val="hr-HR"/>
              </w:rPr>
            </w:pPr>
          </w:p>
          <w:p w14:paraId="13387B6B" w14:textId="12C0155B" w:rsidR="00365AB2" w:rsidRDefault="00365AB2" w:rsidP="00EE7269">
            <w:pPr>
              <w:rPr>
                <w:lang w:val="hr-HR"/>
              </w:rPr>
            </w:pPr>
          </w:p>
          <w:p w14:paraId="78E36593" w14:textId="77777777" w:rsidR="000235FF" w:rsidRDefault="000235FF" w:rsidP="000235FF">
            <w:pPr>
              <w:rPr>
                <w:lang w:val="hr-HR"/>
              </w:rPr>
            </w:pPr>
          </w:p>
          <w:p w14:paraId="46BCB0F6" w14:textId="77777777" w:rsidR="000235FF" w:rsidRPr="006C2824" w:rsidRDefault="000235FF" w:rsidP="000235FF">
            <w:pPr>
              <w:rPr>
                <w:lang w:val="hr-HR"/>
              </w:rPr>
            </w:pPr>
          </w:p>
        </w:tc>
      </w:tr>
      <w:tr w:rsidR="009E7761" w:rsidRPr="006C2824" w14:paraId="17B9011F" w14:textId="77777777" w:rsidTr="00E962AF">
        <w:trPr>
          <w:trHeight w:val="1264"/>
        </w:trPr>
        <w:tc>
          <w:tcPr>
            <w:tcW w:w="648" w:type="dxa"/>
            <w:vAlign w:val="center"/>
          </w:tcPr>
          <w:p w14:paraId="06E59C9A" w14:textId="77777777" w:rsidR="009E7761" w:rsidRPr="006C2824" w:rsidRDefault="009E7761" w:rsidP="00A36580">
            <w:pPr>
              <w:jc w:val="center"/>
              <w:rPr>
                <w:b/>
                <w:bCs/>
                <w:lang w:val="hr-HR"/>
              </w:rPr>
            </w:pPr>
          </w:p>
        </w:tc>
        <w:tc>
          <w:tcPr>
            <w:tcW w:w="8674" w:type="dxa"/>
            <w:gridSpan w:val="2"/>
          </w:tcPr>
          <w:p w14:paraId="16C3E2CF" w14:textId="7FE9A179" w:rsidR="00EE7269" w:rsidRDefault="002A67CE" w:rsidP="00EE7269">
            <w:pPr>
              <w:rPr>
                <w:lang w:val="hr-HR"/>
              </w:rPr>
            </w:pPr>
            <w:r w:rsidRPr="006C2824">
              <w:t>Tijekom kretanja portalom, osnovna navigacija ne mijenja svoj položaj na ekranu</w:t>
            </w:r>
            <w:r>
              <w:t xml:space="preserve">, </w:t>
            </w:r>
          </w:p>
          <w:p w14:paraId="14E7B289" w14:textId="2DFFED9E" w:rsidR="00365AB2" w:rsidRPr="006C2824" w:rsidRDefault="00365AB2" w:rsidP="00A36580">
            <w:pPr>
              <w:rPr>
                <w:lang w:val="hr-HR"/>
              </w:rPr>
            </w:pPr>
            <w:r>
              <w:rPr>
                <w:lang w:val="hr-HR"/>
              </w:rPr>
              <w:t xml:space="preserve"> </w:t>
            </w:r>
            <w:r w:rsidR="002A67CE">
              <w:rPr>
                <w:color w:val="000000"/>
                <w:lang w:val="hr-HR" w:eastAsia="hr-HR"/>
              </w:rPr>
              <w:t>ne p</w:t>
            </w:r>
            <w:r w:rsidR="002A67CE" w:rsidRPr="00A34A80">
              <w:rPr>
                <w:color w:val="000000"/>
                <w:lang w:val="hr-HR" w:eastAsia="hr-HR"/>
              </w:rPr>
              <w:t>ostoje li onboarding elementi koji upoznaju korisnika s mogućnostima sustava</w:t>
            </w:r>
            <w:r w:rsidR="00B33EED">
              <w:rPr>
                <w:color w:val="000000"/>
                <w:lang w:val="hr-HR" w:eastAsia="hr-HR"/>
              </w:rPr>
              <w:t xml:space="preserve">, </w:t>
            </w:r>
            <w:r w:rsidR="00F65A76">
              <w:t>može poboljšati korisničko iskustvo, smanjiti nesigurnost i olakšati korisniku pronalaženje i korištenje svih dostupnih opcija unutar sustava.</w:t>
            </w:r>
          </w:p>
        </w:tc>
      </w:tr>
    </w:tbl>
    <w:p w14:paraId="2F6CC373" w14:textId="77777777" w:rsidR="00177C7F" w:rsidRDefault="00177C7F" w:rsidP="00C17A12">
      <w:pPr>
        <w:jc w:val="both"/>
        <w:rPr>
          <w:b/>
          <w:bCs/>
          <w:lang w:val="hr-HR"/>
        </w:rPr>
      </w:pPr>
    </w:p>
    <w:p w14:paraId="7A92EDAA" w14:textId="77777777" w:rsidR="00177C7F" w:rsidRDefault="00177C7F" w:rsidP="00C17A12">
      <w:pPr>
        <w:jc w:val="both"/>
        <w:rPr>
          <w:b/>
          <w:bCs/>
          <w:lang w:val="hr-HR"/>
        </w:rPr>
      </w:pPr>
    </w:p>
    <w:p w14:paraId="71B47942" w14:textId="77777777" w:rsidR="00177C7F" w:rsidRDefault="00177C7F" w:rsidP="00C17A12">
      <w:pPr>
        <w:jc w:val="both"/>
        <w:rPr>
          <w:b/>
          <w:bCs/>
          <w:lang w:val="hr-HR"/>
        </w:rPr>
      </w:pPr>
    </w:p>
    <w:p w14:paraId="339CC566" w14:textId="77777777" w:rsidR="00177C7F" w:rsidRDefault="00177C7F" w:rsidP="00C17A12">
      <w:pPr>
        <w:jc w:val="both"/>
        <w:rPr>
          <w:b/>
          <w:bCs/>
          <w:lang w:val="hr-HR"/>
        </w:rPr>
      </w:pPr>
    </w:p>
    <w:p w14:paraId="204DAD9A" w14:textId="77777777" w:rsidR="00027E29" w:rsidRPr="006C2824" w:rsidRDefault="009576B9" w:rsidP="00C17A12">
      <w:pPr>
        <w:jc w:val="both"/>
        <w:rPr>
          <w:b/>
          <w:bCs/>
          <w:lang w:val="hr-HR"/>
        </w:rPr>
      </w:pPr>
      <w:r w:rsidRPr="006C2824">
        <w:rPr>
          <w:b/>
          <w:bCs/>
          <w:lang w:val="hr-HR"/>
        </w:rPr>
        <w:t xml:space="preserve">HEURISTIKA </w:t>
      </w:r>
      <w:r w:rsidR="00027E29" w:rsidRPr="006C2824">
        <w:rPr>
          <w:b/>
          <w:bCs/>
          <w:lang w:val="hr-HR"/>
        </w:rPr>
        <w:t>5</w:t>
      </w:r>
      <w:r w:rsidR="00D76B04" w:rsidRPr="006C2824">
        <w:rPr>
          <w:b/>
          <w:bCs/>
          <w:lang w:val="hr-HR"/>
        </w:rPr>
        <w:t xml:space="preserve">. </w:t>
      </w:r>
      <w:r w:rsidR="00027E29" w:rsidRPr="006C2824">
        <w:rPr>
          <w:b/>
          <w:bCs/>
          <w:lang w:val="hr-HR"/>
        </w:rPr>
        <w:t xml:space="preserve">Sprječavanje grešaka (eng. </w:t>
      </w:r>
      <w:r w:rsidR="00027E29" w:rsidRPr="006C2824">
        <w:rPr>
          <w:b/>
          <w:bCs/>
          <w:i/>
          <w:lang w:val="hr-HR"/>
        </w:rPr>
        <w:t>Error prevention</w:t>
      </w:r>
      <w:r w:rsidR="00027E29" w:rsidRPr="006C2824">
        <w:rPr>
          <w:b/>
          <w:bCs/>
          <w:lang w:val="hr-HR"/>
        </w:rPr>
        <w:t>)</w:t>
      </w:r>
    </w:p>
    <w:p w14:paraId="5F09B4BA" w14:textId="77777777" w:rsidR="00D76B04" w:rsidRPr="006C2824" w:rsidRDefault="00D76B04" w:rsidP="00C17A12">
      <w:pPr>
        <w:jc w:val="both"/>
        <w:rPr>
          <w:lang w:val="hr-HR"/>
        </w:rPr>
      </w:pPr>
    </w:p>
    <w:p w14:paraId="12671DDD" w14:textId="77777777" w:rsidR="00D76B04" w:rsidRPr="003648F3" w:rsidRDefault="00027E29" w:rsidP="00C17A12">
      <w:pPr>
        <w:jc w:val="both"/>
        <w:rPr>
          <w:i/>
          <w:iCs/>
          <w:lang w:val="hr-HR"/>
        </w:rPr>
      </w:pPr>
      <w:r w:rsidRPr="006C2824">
        <w:rPr>
          <w:i/>
          <w:iCs/>
          <w:lang w:val="hr-HR"/>
        </w:rPr>
        <w:t xml:space="preserve">Korisnik treba imati jasan i nedvosmislen uvid i obavijest kada se pojavi određena greška na web stranici. Međutim, umjesto obavijesti o greškama, bolje je imati </w:t>
      </w:r>
      <w:r w:rsidRPr="0001664D">
        <w:rPr>
          <w:i/>
          <w:iCs/>
          <w:lang w:val="hr-HR"/>
        </w:rPr>
        <w:t xml:space="preserve">sustav koji </w:t>
      </w:r>
      <w:r w:rsidR="0001664D" w:rsidRPr="0001664D">
        <w:rPr>
          <w:i/>
          <w:iCs/>
          <w:lang w:val="hr-HR"/>
        </w:rPr>
        <w:t xml:space="preserve">je dizajniran tako da </w:t>
      </w:r>
      <w:r w:rsidRPr="0001664D">
        <w:rPr>
          <w:i/>
          <w:iCs/>
          <w:lang w:val="hr-HR"/>
        </w:rPr>
        <w:t>sprječava pojavu greške.</w:t>
      </w:r>
    </w:p>
    <w:p w14:paraId="18F1560B" w14:textId="77777777" w:rsidR="00027E29" w:rsidRPr="003648F3" w:rsidRDefault="00027E29" w:rsidP="00C17A12">
      <w:pPr>
        <w:jc w:val="both"/>
        <w:rPr>
          <w:lang w:val="hr-HR"/>
        </w:rPr>
      </w:pPr>
    </w:p>
    <w:p w14:paraId="7D7EA4A8" w14:textId="77777777" w:rsidR="00D76B04" w:rsidRPr="003648F3" w:rsidRDefault="00D76B04" w:rsidP="00D76B04">
      <w:pPr>
        <w:rPr>
          <w:lang w:val="hr-HR"/>
        </w:rPr>
      </w:pPr>
      <w:r w:rsidRPr="003648F3">
        <w:rPr>
          <w:b/>
          <w:lang w:val="hr-HR"/>
        </w:rPr>
        <w:t>SMJERNICA</w:t>
      </w:r>
      <w:r w:rsidRPr="003648F3">
        <w:rPr>
          <w:lang w:val="hr-HR"/>
        </w:rPr>
        <w:t>:</w:t>
      </w:r>
    </w:p>
    <w:p w14:paraId="7E7FB7DD" w14:textId="77777777" w:rsidR="00D76B04" w:rsidRPr="003648F3" w:rsidRDefault="00D76B04" w:rsidP="00D76B04">
      <w:pPr>
        <w:rPr>
          <w:lang w:val="hr-HR"/>
        </w:rPr>
      </w:pPr>
    </w:p>
    <w:p w14:paraId="04BD9CCA" w14:textId="77777777" w:rsidR="00D76B04" w:rsidRPr="003648F3" w:rsidRDefault="00027E29" w:rsidP="00D76B04">
      <w:pPr>
        <w:pStyle w:val="uvlaka"/>
        <w:rPr>
          <w:b/>
          <w:bCs/>
        </w:rPr>
      </w:pPr>
      <w:r w:rsidRPr="003648F3">
        <w:rPr>
          <w:b/>
          <w:bCs/>
        </w:rPr>
        <w:t>5</w:t>
      </w:r>
      <w:r w:rsidR="00D76B04" w:rsidRPr="003648F3">
        <w:rPr>
          <w:b/>
          <w:bCs/>
        </w:rPr>
        <w:t xml:space="preserve">. </w:t>
      </w:r>
      <w:r w:rsidR="00C17A12">
        <w:rPr>
          <w:b/>
          <w:bCs/>
        </w:rPr>
        <w:t>Dobiva li korisnik jasnu</w:t>
      </w:r>
      <w:r w:rsidR="00C95B58">
        <w:rPr>
          <w:b/>
          <w:bCs/>
        </w:rPr>
        <w:t xml:space="preserve"> i nedvosmislenu</w:t>
      </w:r>
      <w:r w:rsidR="00C17A12">
        <w:rPr>
          <w:b/>
          <w:bCs/>
        </w:rPr>
        <w:t xml:space="preserve"> </w:t>
      </w:r>
      <w:r w:rsidR="00FF3353">
        <w:rPr>
          <w:b/>
          <w:bCs/>
        </w:rPr>
        <w:t xml:space="preserve">informaciju kako koristiti dijelove portala te </w:t>
      </w:r>
      <w:r w:rsidR="00C95B58">
        <w:rPr>
          <w:b/>
          <w:bCs/>
        </w:rPr>
        <w:t>obavijest</w:t>
      </w:r>
      <w:r w:rsidR="00C17A12">
        <w:rPr>
          <w:b/>
          <w:bCs/>
        </w:rPr>
        <w:t xml:space="preserve"> kada se pojavi greška na web stranici?</w:t>
      </w:r>
    </w:p>
    <w:p w14:paraId="79349C77" w14:textId="77777777" w:rsidR="00D76B04" w:rsidRPr="003648F3" w:rsidRDefault="00D76B04" w:rsidP="00D76B04">
      <w:pPr>
        <w:pStyle w:val="uvlaka"/>
      </w:pPr>
    </w:p>
    <w:p w14:paraId="72636C13" w14:textId="77777777" w:rsidR="00C17A12" w:rsidRPr="00A34A80" w:rsidRDefault="00C17A12" w:rsidP="00C95B58">
      <w:pPr>
        <w:pStyle w:val="uvlaka"/>
        <w:numPr>
          <w:ilvl w:val="0"/>
          <w:numId w:val="38"/>
        </w:numPr>
        <w:spacing w:line="276" w:lineRule="auto"/>
        <w:jc w:val="both"/>
        <w:rPr>
          <w:color w:val="000000"/>
        </w:rPr>
      </w:pPr>
      <w:r w:rsidRPr="00A34A80">
        <w:rPr>
          <w:color w:val="000000"/>
        </w:rPr>
        <w:t>Nazivi polja za unos podatka su jasni i nedvosmisleni.</w:t>
      </w:r>
    </w:p>
    <w:p w14:paraId="6B361600" w14:textId="77777777" w:rsidR="008B53C0" w:rsidRPr="00A34A80" w:rsidRDefault="008B53C0" w:rsidP="00C95B58">
      <w:pPr>
        <w:pStyle w:val="uvlaka"/>
        <w:numPr>
          <w:ilvl w:val="0"/>
          <w:numId w:val="38"/>
        </w:numPr>
        <w:spacing w:line="276" w:lineRule="auto"/>
        <w:jc w:val="both"/>
        <w:rPr>
          <w:color w:val="000000"/>
        </w:rPr>
      </w:pPr>
      <w:r w:rsidRPr="00A34A80">
        <w:rPr>
          <w:color w:val="000000"/>
        </w:rPr>
        <w:t>Postoje upute u kojem obliku unijeti podatak u polje (npr. format broja telefona i sl.)</w:t>
      </w:r>
      <w:r w:rsidR="00FF3353" w:rsidRPr="00A34A80">
        <w:rPr>
          <w:color w:val="000000"/>
        </w:rPr>
        <w:t>.</w:t>
      </w:r>
    </w:p>
    <w:p w14:paraId="14F6FD02" w14:textId="77777777" w:rsidR="00D76B04" w:rsidRPr="00A34A80" w:rsidRDefault="00C17A12" w:rsidP="00C95B58">
      <w:pPr>
        <w:pStyle w:val="uvlaka"/>
        <w:numPr>
          <w:ilvl w:val="0"/>
          <w:numId w:val="38"/>
        </w:numPr>
        <w:spacing w:line="276" w:lineRule="auto"/>
        <w:jc w:val="both"/>
        <w:rPr>
          <w:color w:val="000000"/>
        </w:rPr>
      </w:pPr>
      <w:r w:rsidRPr="00A34A80">
        <w:rPr>
          <w:color w:val="000000"/>
        </w:rPr>
        <w:t>Nema linkova koji otvaraju nepostojeću ili krivu stranicu.</w:t>
      </w:r>
    </w:p>
    <w:p w14:paraId="6254E4B4" w14:textId="77777777" w:rsidR="00177C7F" w:rsidRPr="00A34A80" w:rsidRDefault="00177C7F" w:rsidP="00C95B58">
      <w:pPr>
        <w:pStyle w:val="uvlaka"/>
        <w:numPr>
          <w:ilvl w:val="0"/>
          <w:numId w:val="38"/>
        </w:numPr>
        <w:spacing w:line="276" w:lineRule="auto"/>
        <w:jc w:val="both"/>
        <w:rPr>
          <w:color w:val="000000"/>
        </w:rPr>
      </w:pPr>
      <w:r w:rsidRPr="00A34A80">
        <w:rPr>
          <w:color w:val="000000"/>
        </w:rPr>
        <w:t xml:space="preserve">Postoje li nepotrebne obavijesti koje zahtijevaju pažnju i intervenciju korisnika i na mjestima gdje to nije potrebno? (Straight line). </w:t>
      </w:r>
    </w:p>
    <w:p w14:paraId="6DD6C952" w14:textId="77777777" w:rsidR="00177C7F" w:rsidRPr="00A34A80" w:rsidRDefault="00177C7F" w:rsidP="00C95B58">
      <w:pPr>
        <w:pStyle w:val="uvlaka"/>
        <w:numPr>
          <w:ilvl w:val="0"/>
          <w:numId w:val="38"/>
        </w:numPr>
        <w:spacing w:line="276" w:lineRule="auto"/>
        <w:jc w:val="both"/>
        <w:rPr>
          <w:color w:val="000000"/>
        </w:rPr>
      </w:pPr>
      <w:r w:rsidRPr="00A34A80">
        <w:rPr>
          <w:color w:val="000000"/>
        </w:rPr>
        <w:t>Postoji li (ako je potreban) onboarding koji uvodi korisnika u sustav dojava pogrešaka i načina njihova rješavanja? (Product Bumper)</w:t>
      </w:r>
    </w:p>
    <w:p w14:paraId="63F63943" w14:textId="77777777" w:rsidR="00D76B04" w:rsidRPr="003648F3" w:rsidRDefault="00D76B04" w:rsidP="00D76B04">
      <w:pPr>
        <w:pStyle w:val="Arial11"/>
        <w:spacing w:line="276" w:lineRule="auto"/>
        <w:rPr>
          <w:lang w:val="hr-HR"/>
        </w:rPr>
      </w:pPr>
    </w:p>
    <w:p w14:paraId="77FF9D86" w14:textId="77777777" w:rsidR="00D76B04" w:rsidRPr="003648F3" w:rsidRDefault="00D76B04" w:rsidP="00D76B04">
      <w:pPr>
        <w:pStyle w:val="Arial11"/>
        <w:spacing w:line="276" w:lineRule="auto"/>
        <w:rPr>
          <w:lang w:val="hr-HR"/>
        </w:rPr>
      </w:pPr>
    </w:p>
    <w:p w14:paraId="244B03E2" w14:textId="77777777" w:rsidR="00D76B04" w:rsidRPr="003648F3" w:rsidRDefault="00D76B04" w:rsidP="00D76B04">
      <w:pPr>
        <w:rPr>
          <w:sz w:val="20"/>
          <w:szCs w:val="20"/>
          <w:lang w:val="hr-HR"/>
        </w:rPr>
      </w:pPr>
      <w:r w:rsidRPr="003648F3">
        <w:rPr>
          <w:sz w:val="20"/>
          <w:szCs w:val="20"/>
          <w:lang w:val="hr-HR"/>
        </w:rPr>
        <w:t>MOGUĆI STAVOVI:</w:t>
      </w:r>
    </w:p>
    <w:p w14:paraId="6CE0C5A6" w14:textId="77777777" w:rsidR="00A36580" w:rsidRPr="003648F3" w:rsidRDefault="00A36580" w:rsidP="00A36580">
      <w:pPr>
        <w:rPr>
          <w:sz w:val="20"/>
          <w:szCs w:val="20"/>
          <w:lang w:val="hr-HR"/>
        </w:rPr>
      </w:pPr>
      <w:r w:rsidRPr="003648F3">
        <w:rPr>
          <w:sz w:val="20"/>
          <w:szCs w:val="20"/>
          <w:lang w:val="hr-HR"/>
        </w:rPr>
        <w:t>0: ne postoji problem upotrebljivosti</w:t>
      </w:r>
    </w:p>
    <w:p w14:paraId="060B5543" w14:textId="77777777" w:rsidR="00A36580" w:rsidRPr="003648F3" w:rsidRDefault="00A36580" w:rsidP="00A36580">
      <w:pPr>
        <w:rPr>
          <w:sz w:val="20"/>
          <w:szCs w:val="20"/>
          <w:lang w:val="hr-HR"/>
        </w:rPr>
      </w:pPr>
      <w:r w:rsidRPr="003648F3">
        <w:rPr>
          <w:sz w:val="20"/>
          <w:szCs w:val="20"/>
          <w:lang w:val="hr-HR"/>
        </w:rPr>
        <w:t>1: kozmetički problem upotrebljivosti (nije nužno ukloniti problem, osim ako imamo vremena)</w:t>
      </w:r>
    </w:p>
    <w:p w14:paraId="7BD2AACD" w14:textId="77777777" w:rsidR="00A36580" w:rsidRPr="003648F3" w:rsidRDefault="00A36580" w:rsidP="00A36580">
      <w:pPr>
        <w:rPr>
          <w:sz w:val="20"/>
          <w:szCs w:val="20"/>
          <w:lang w:val="hr-HR"/>
        </w:rPr>
      </w:pPr>
      <w:r w:rsidRPr="003648F3">
        <w:rPr>
          <w:sz w:val="20"/>
          <w:szCs w:val="20"/>
          <w:lang w:val="hr-HR"/>
        </w:rPr>
        <w:t>2: manji problem upotrebljivosti (problem niskog prioriteta kojeg je potrebno ukloniti)</w:t>
      </w:r>
    </w:p>
    <w:p w14:paraId="5BEF74E7" w14:textId="77777777" w:rsidR="00A36580" w:rsidRPr="003648F3" w:rsidRDefault="00A36580" w:rsidP="00A36580">
      <w:pPr>
        <w:rPr>
          <w:sz w:val="20"/>
          <w:szCs w:val="20"/>
          <w:lang w:val="hr-HR"/>
        </w:rPr>
      </w:pPr>
      <w:r w:rsidRPr="003648F3">
        <w:rPr>
          <w:sz w:val="20"/>
          <w:szCs w:val="20"/>
          <w:lang w:val="hr-HR"/>
        </w:rPr>
        <w:t>3: veći problem upotrebljivosti (problem visokog prioriteta kojeg je potrebno ukloniti)</w:t>
      </w:r>
    </w:p>
    <w:p w14:paraId="0C64BAA2" w14:textId="77777777" w:rsidR="00A36580" w:rsidRPr="003648F3" w:rsidRDefault="00A36580" w:rsidP="00A36580">
      <w:pPr>
        <w:rPr>
          <w:sz w:val="20"/>
          <w:szCs w:val="20"/>
          <w:lang w:val="hr-HR"/>
        </w:rPr>
      </w:pPr>
      <w:r w:rsidRPr="003648F3">
        <w:rPr>
          <w:sz w:val="20"/>
          <w:szCs w:val="20"/>
          <w:lang w:val="hr-HR"/>
        </w:rPr>
        <w:t>4: katastrofalan problem upotrebljivosti (apsolutni prioritet, čim prije ukloniti / ukloniti prije aktivacije)</w:t>
      </w:r>
    </w:p>
    <w:p w14:paraId="0F587DDF" w14:textId="77777777" w:rsidR="00D76B04" w:rsidRPr="003648F3" w:rsidRDefault="00D76B04" w:rsidP="00D76B04">
      <w:pPr>
        <w:rPr>
          <w:lang w:val="hr-HR"/>
        </w:rPr>
      </w:pPr>
    </w:p>
    <w:p w14:paraId="50E17D26" w14:textId="77777777" w:rsidR="00A36580" w:rsidRPr="003648F3" w:rsidRDefault="00A36580" w:rsidP="00D76B04">
      <w:pPr>
        <w:rPr>
          <w:lang w:val="hr-HR"/>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6264"/>
        <w:gridCol w:w="2410"/>
      </w:tblGrid>
      <w:tr w:rsidR="00D76B04" w:rsidRPr="003648F3" w14:paraId="18C56867" w14:textId="77777777" w:rsidTr="00237F7E">
        <w:tc>
          <w:tcPr>
            <w:tcW w:w="648" w:type="dxa"/>
            <w:vAlign w:val="center"/>
          </w:tcPr>
          <w:p w14:paraId="758AE9ED" w14:textId="77777777" w:rsidR="00D76B04" w:rsidRPr="003648F3" w:rsidRDefault="00D76B04" w:rsidP="00237F7E">
            <w:pPr>
              <w:jc w:val="center"/>
              <w:rPr>
                <w:b/>
                <w:bCs/>
                <w:lang w:val="hr-HR"/>
              </w:rPr>
            </w:pPr>
            <w:r w:rsidRPr="003648F3">
              <w:rPr>
                <w:b/>
                <w:bCs/>
                <w:lang w:val="hr-HR"/>
              </w:rPr>
              <w:lastRenderedPageBreak/>
              <w:t>BR</w:t>
            </w:r>
          </w:p>
        </w:tc>
        <w:tc>
          <w:tcPr>
            <w:tcW w:w="6264" w:type="dxa"/>
            <w:vAlign w:val="center"/>
          </w:tcPr>
          <w:p w14:paraId="6D3D221B" w14:textId="77777777" w:rsidR="00D76B04" w:rsidRPr="003648F3" w:rsidRDefault="00D76B04" w:rsidP="00237F7E">
            <w:pPr>
              <w:jc w:val="center"/>
              <w:rPr>
                <w:b/>
                <w:bCs/>
                <w:lang w:val="hr-HR"/>
              </w:rPr>
            </w:pPr>
            <w:r w:rsidRPr="003648F3">
              <w:rPr>
                <w:b/>
                <w:bCs/>
                <w:lang w:val="hr-HR"/>
              </w:rPr>
              <w:t>TVRDNJA</w:t>
            </w:r>
          </w:p>
        </w:tc>
        <w:tc>
          <w:tcPr>
            <w:tcW w:w="2410" w:type="dxa"/>
            <w:vAlign w:val="center"/>
          </w:tcPr>
          <w:p w14:paraId="5D524D22" w14:textId="77777777" w:rsidR="00D76B04" w:rsidRPr="003648F3" w:rsidRDefault="00D76B04" w:rsidP="00237F7E">
            <w:pPr>
              <w:jc w:val="center"/>
              <w:rPr>
                <w:b/>
                <w:bCs/>
                <w:lang w:val="hr-HR"/>
              </w:rPr>
            </w:pPr>
            <w:r w:rsidRPr="003648F3">
              <w:rPr>
                <w:b/>
                <w:bCs/>
                <w:lang w:val="hr-HR"/>
              </w:rPr>
              <w:t>STAV</w:t>
            </w:r>
          </w:p>
          <w:p w14:paraId="3965FDC6" w14:textId="77777777" w:rsidR="00D76B04" w:rsidRPr="003648F3" w:rsidRDefault="00D76B04" w:rsidP="00237F7E">
            <w:pPr>
              <w:jc w:val="center"/>
              <w:rPr>
                <w:b/>
                <w:bCs/>
                <w:lang w:val="hr-HR"/>
              </w:rPr>
            </w:pPr>
            <w:r w:rsidRPr="003648F3">
              <w:rPr>
                <w:b/>
                <w:bCs/>
                <w:lang w:val="hr-HR"/>
              </w:rPr>
              <w:t xml:space="preserve">(od </w:t>
            </w:r>
            <w:r w:rsidR="00A36580" w:rsidRPr="003648F3">
              <w:rPr>
                <w:b/>
                <w:bCs/>
                <w:lang w:val="hr-HR"/>
              </w:rPr>
              <w:t>0</w:t>
            </w:r>
            <w:r w:rsidRPr="003648F3">
              <w:rPr>
                <w:b/>
                <w:bCs/>
                <w:lang w:val="hr-HR"/>
              </w:rPr>
              <w:t xml:space="preserve"> do </w:t>
            </w:r>
            <w:r w:rsidR="00A36580" w:rsidRPr="003648F3">
              <w:rPr>
                <w:b/>
                <w:bCs/>
                <w:lang w:val="hr-HR"/>
              </w:rPr>
              <w:t>4</w:t>
            </w:r>
            <w:r w:rsidRPr="003648F3">
              <w:rPr>
                <w:b/>
                <w:bCs/>
                <w:lang w:val="hr-HR"/>
              </w:rPr>
              <w:t>)</w:t>
            </w:r>
          </w:p>
        </w:tc>
      </w:tr>
      <w:tr w:rsidR="00D76B04" w:rsidRPr="003648F3" w14:paraId="48CD7E3D" w14:textId="77777777" w:rsidTr="00237F7E">
        <w:trPr>
          <w:trHeight w:val="621"/>
        </w:trPr>
        <w:tc>
          <w:tcPr>
            <w:tcW w:w="648" w:type="dxa"/>
            <w:vAlign w:val="center"/>
          </w:tcPr>
          <w:p w14:paraId="6842F83B" w14:textId="77777777" w:rsidR="00D76B04" w:rsidRPr="003648F3" w:rsidRDefault="00027E29" w:rsidP="00237F7E">
            <w:pPr>
              <w:jc w:val="center"/>
              <w:rPr>
                <w:b/>
                <w:bCs/>
                <w:lang w:val="hr-HR"/>
              </w:rPr>
            </w:pPr>
            <w:r w:rsidRPr="003648F3">
              <w:rPr>
                <w:b/>
                <w:bCs/>
                <w:lang w:val="hr-HR"/>
              </w:rPr>
              <w:t>5</w:t>
            </w:r>
          </w:p>
        </w:tc>
        <w:tc>
          <w:tcPr>
            <w:tcW w:w="6264" w:type="dxa"/>
            <w:vAlign w:val="center"/>
          </w:tcPr>
          <w:p w14:paraId="6C39CDD7" w14:textId="014AF1DF" w:rsidR="00D76B04" w:rsidRPr="003648F3" w:rsidRDefault="00C95B58" w:rsidP="00237F7E">
            <w:pPr>
              <w:pStyle w:val="uvlaka"/>
              <w:ind w:left="0" w:firstLine="0"/>
              <w:rPr>
                <w:b/>
                <w:bCs/>
              </w:rPr>
            </w:pPr>
            <w:r w:rsidRPr="00466C8A">
              <w:rPr>
                <w:b/>
                <w:bCs/>
              </w:rPr>
              <w:t xml:space="preserve">Obavijest </w:t>
            </w:r>
            <w:r w:rsidR="00FF3353" w:rsidRPr="00466C8A">
              <w:rPr>
                <w:b/>
                <w:bCs/>
              </w:rPr>
              <w:t xml:space="preserve">kako koristiti dijelove </w:t>
            </w:r>
            <w:r w:rsidR="00154257">
              <w:rPr>
                <w:b/>
                <w:bCs/>
              </w:rPr>
              <w:t>web mjesta</w:t>
            </w:r>
            <w:r w:rsidR="00FF3353" w:rsidRPr="00466C8A">
              <w:rPr>
                <w:b/>
                <w:bCs/>
              </w:rPr>
              <w:t xml:space="preserve"> i obavijest </w:t>
            </w:r>
            <w:r w:rsidRPr="00466C8A">
              <w:rPr>
                <w:b/>
                <w:bCs/>
              </w:rPr>
              <w:t>o pojavi greške na web stranici je jasna i nedvosmislena.</w:t>
            </w:r>
          </w:p>
        </w:tc>
        <w:tc>
          <w:tcPr>
            <w:tcW w:w="2410" w:type="dxa"/>
            <w:vAlign w:val="center"/>
          </w:tcPr>
          <w:p w14:paraId="009AAC38" w14:textId="42436CEA" w:rsidR="00D76B04" w:rsidRPr="003648F3" w:rsidRDefault="002A67CE" w:rsidP="00237F7E">
            <w:pPr>
              <w:rPr>
                <w:lang w:val="hr-HR"/>
              </w:rPr>
            </w:pPr>
            <w:r>
              <w:rPr>
                <w:lang w:val="hr-HR"/>
              </w:rPr>
              <w:t>2</w:t>
            </w:r>
          </w:p>
        </w:tc>
      </w:tr>
      <w:tr w:rsidR="00D76B04" w:rsidRPr="003648F3" w14:paraId="24F43D6E" w14:textId="77777777" w:rsidTr="00237F7E">
        <w:trPr>
          <w:trHeight w:val="1755"/>
        </w:trPr>
        <w:tc>
          <w:tcPr>
            <w:tcW w:w="648" w:type="dxa"/>
            <w:vAlign w:val="center"/>
          </w:tcPr>
          <w:p w14:paraId="0E70D636" w14:textId="77777777" w:rsidR="00D76B04" w:rsidRPr="003648F3" w:rsidRDefault="00D76B04" w:rsidP="00237F7E">
            <w:pPr>
              <w:jc w:val="center"/>
              <w:rPr>
                <w:b/>
                <w:bCs/>
                <w:lang w:val="hr-HR"/>
              </w:rPr>
            </w:pPr>
          </w:p>
        </w:tc>
        <w:tc>
          <w:tcPr>
            <w:tcW w:w="8674" w:type="dxa"/>
            <w:gridSpan w:val="2"/>
          </w:tcPr>
          <w:p w14:paraId="1C9B2BAD" w14:textId="04AD575C" w:rsidR="002A67CE" w:rsidRPr="00A34A80" w:rsidRDefault="002A67CE" w:rsidP="00B020ED">
            <w:pPr>
              <w:pStyle w:val="uvlaka"/>
              <w:spacing w:line="276" w:lineRule="auto"/>
              <w:jc w:val="both"/>
              <w:rPr>
                <w:color w:val="000000"/>
              </w:rPr>
            </w:pPr>
            <w:r w:rsidRPr="00A34A80">
              <w:rPr>
                <w:color w:val="000000"/>
              </w:rPr>
              <w:t>Nazivi polja za unos podatka su jasni i nedvosmisleni</w:t>
            </w:r>
            <w:r>
              <w:rPr>
                <w:color w:val="000000"/>
              </w:rPr>
              <w:t>, p</w:t>
            </w:r>
            <w:r w:rsidRPr="00A34A80">
              <w:rPr>
                <w:color w:val="000000"/>
              </w:rPr>
              <w:t>ostoje upute u kojem obliku</w:t>
            </w:r>
            <w:r w:rsidR="001E5534">
              <w:rPr>
                <w:color w:val="000000"/>
              </w:rPr>
              <w:t xml:space="preserve"> </w:t>
            </w:r>
            <w:r w:rsidRPr="00A34A80">
              <w:rPr>
                <w:color w:val="000000"/>
              </w:rPr>
              <w:t>unijeti podatak u polje</w:t>
            </w:r>
            <w:r>
              <w:rPr>
                <w:color w:val="000000"/>
              </w:rPr>
              <w:t>, n</w:t>
            </w:r>
            <w:r w:rsidRPr="00A34A80">
              <w:rPr>
                <w:color w:val="000000"/>
              </w:rPr>
              <w:t>ema linkova koji otvaraju nepostojeću ili krivu stranicu.</w:t>
            </w:r>
          </w:p>
          <w:p w14:paraId="07C48127" w14:textId="07E749BE" w:rsidR="002A67CE" w:rsidRPr="00A34A80" w:rsidRDefault="002A67CE" w:rsidP="002A67CE">
            <w:pPr>
              <w:pStyle w:val="uvlaka"/>
              <w:spacing w:line="276" w:lineRule="auto"/>
              <w:jc w:val="both"/>
              <w:rPr>
                <w:color w:val="000000"/>
              </w:rPr>
            </w:pPr>
          </w:p>
          <w:p w14:paraId="4D067A25" w14:textId="6A8CB47E" w:rsidR="00D81060" w:rsidRDefault="00D81060" w:rsidP="00154257">
            <w:pPr>
              <w:spacing w:line="276" w:lineRule="auto"/>
              <w:jc w:val="both"/>
              <w:rPr>
                <w:lang w:val="hr-HR"/>
              </w:rPr>
            </w:pPr>
          </w:p>
          <w:p w14:paraId="0C88B064" w14:textId="77777777" w:rsidR="0011072D" w:rsidRDefault="0011072D" w:rsidP="00237F7E">
            <w:pPr>
              <w:rPr>
                <w:lang w:val="hr-HR"/>
              </w:rPr>
            </w:pPr>
          </w:p>
          <w:p w14:paraId="72E3A2B9" w14:textId="77BA275E" w:rsidR="0011072D" w:rsidRPr="003648F3" w:rsidRDefault="0011072D" w:rsidP="00237F7E">
            <w:pPr>
              <w:rPr>
                <w:lang w:val="hr-HR"/>
              </w:rPr>
            </w:pPr>
          </w:p>
          <w:p w14:paraId="21E68E77" w14:textId="77777777" w:rsidR="00A36580" w:rsidRPr="003648F3" w:rsidRDefault="00A36580" w:rsidP="00237F7E">
            <w:pPr>
              <w:rPr>
                <w:lang w:val="hr-HR"/>
              </w:rPr>
            </w:pPr>
          </w:p>
        </w:tc>
      </w:tr>
      <w:tr w:rsidR="009E7761" w:rsidRPr="003648F3" w14:paraId="21B67637" w14:textId="77777777" w:rsidTr="00237F7E">
        <w:trPr>
          <w:trHeight w:val="1755"/>
        </w:trPr>
        <w:tc>
          <w:tcPr>
            <w:tcW w:w="648" w:type="dxa"/>
            <w:vAlign w:val="center"/>
          </w:tcPr>
          <w:p w14:paraId="48E56267" w14:textId="77777777" w:rsidR="009E7761" w:rsidRPr="003648F3" w:rsidRDefault="009E7761" w:rsidP="00237F7E">
            <w:pPr>
              <w:jc w:val="center"/>
              <w:rPr>
                <w:b/>
                <w:bCs/>
                <w:lang w:val="hr-HR"/>
              </w:rPr>
            </w:pPr>
          </w:p>
        </w:tc>
        <w:tc>
          <w:tcPr>
            <w:tcW w:w="8674" w:type="dxa"/>
            <w:gridSpan w:val="2"/>
          </w:tcPr>
          <w:p w14:paraId="4AB520C1" w14:textId="6FF6110E" w:rsidR="007769AB" w:rsidRPr="003648F3" w:rsidRDefault="00ED72A3" w:rsidP="00237F7E">
            <w:pPr>
              <w:rPr>
                <w:lang w:val="hr-HR"/>
              </w:rPr>
            </w:pPr>
            <w:r w:rsidRPr="00ED72A3">
              <w:rPr>
                <w:color w:val="000000"/>
              </w:rPr>
              <w:t>Nedostatak integracije koju korisnik uvodi u sustav za prijavu pogrešaka može uzrokovati poteškoće u uočavanju i ispravljanju problema koji se mogu pojaviti. Uključivanje treba sadržavati posebne upute za prijavu problema, objašnjenje mnogih vrsta grešaka koje se mogu pojaviti i postupke za njihovo otklanjanje.</w:t>
            </w:r>
          </w:p>
        </w:tc>
      </w:tr>
    </w:tbl>
    <w:p w14:paraId="6FE1D73F" w14:textId="77777777" w:rsidR="00907D7B" w:rsidRPr="003648F3" w:rsidRDefault="00907D7B" w:rsidP="00667D3B">
      <w:pPr>
        <w:rPr>
          <w:b/>
          <w:bCs/>
          <w:lang w:val="hr-HR"/>
        </w:rPr>
      </w:pPr>
    </w:p>
    <w:p w14:paraId="460B7FBA" w14:textId="77777777" w:rsidR="00907D7B" w:rsidRPr="003648F3" w:rsidRDefault="00907D7B" w:rsidP="00667D3B">
      <w:pPr>
        <w:rPr>
          <w:b/>
          <w:bCs/>
          <w:lang w:val="hr-HR"/>
        </w:rPr>
      </w:pPr>
    </w:p>
    <w:p w14:paraId="422FD584" w14:textId="77777777" w:rsidR="002E1E2E" w:rsidRDefault="002E1E2E" w:rsidP="00CB18DE">
      <w:pPr>
        <w:jc w:val="both"/>
        <w:rPr>
          <w:b/>
          <w:bCs/>
          <w:lang w:val="hr-HR"/>
        </w:rPr>
      </w:pPr>
    </w:p>
    <w:p w14:paraId="401F05B7" w14:textId="77777777" w:rsidR="00027E29" w:rsidRPr="006C2824" w:rsidRDefault="003B0B2F" w:rsidP="00CB18DE">
      <w:pPr>
        <w:jc w:val="both"/>
        <w:rPr>
          <w:b/>
          <w:bCs/>
          <w:lang w:val="hr-HR"/>
        </w:rPr>
      </w:pPr>
      <w:r>
        <w:rPr>
          <w:b/>
          <w:bCs/>
          <w:lang w:val="hr-HR"/>
        </w:rPr>
        <w:t xml:space="preserve">HEURISTIKA </w:t>
      </w:r>
      <w:r w:rsidR="00027E29" w:rsidRPr="006C2824">
        <w:rPr>
          <w:b/>
          <w:bCs/>
          <w:lang w:val="hr-HR"/>
        </w:rPr>
        <w:t xml:space="preserve">6. Prepoznavanje umjesto prisjećanja (eng. </w:t>
      </w:r>
      <w:r w:rsidR="00027E29" w:rsidRPr="006C2824">
        <w:rPr>
          <w:b/>
          <w:bCs/>
          <w:i/>
          <w:lang w:val="hr-HR"/>
        </w:rPr>
        <w:t>Recognition rather than recall</w:t>
      </w:r>
      <w:r w:rsidR="00027E29" w:rsidRPr="006C2824">
        <w:rPr>
          <w:b/>
          <w:bCs/>
          <w:lang w:val="hr-HR"/>
        </w:rPr>
        <w:t>)</w:t>
      </w:r>
    </w:p>
    <w:p w14:paraId="012B1261" w14:textId="77777777" w:rsidR="00027E29" w:rsidRPr="006C2824" w:rsidRDefault="00027E29" w:rsidP="00027E29">
      <w:pPr>
        <w:rPr>
          <w:lang w:val="hr-HR"/>
        </w:rPr>
      </w:pPr>
    </w:p>
    <w:p w14:paraId="6C6CBEFE" w14:textId="77777777" w:rsidR="00027E29" w:rsidRPr="006C2824" w:rsidRDefault="00027E29" w:rsidP="00CB18DE">
      <w:pPr>
        <w:jc w:val="both"/>
        <w:rPr>
          <w:i/>
          <w:iCs/>
          <w:lang w:val="hr-HR"/>
        </w:rPr>
      </w:pPr>
      <w:r w:rsidRPr="006C2824">
        <w:rPr>
          <w:i/>
          <w:iCs/>
          <w:lang w:val="hr-HR"/>
        </w:rPr>
        <w:t>Smanjiti opterećenje korisnikove memorije na način da svi objekti, akcije i opcije budu jasno vidljivi i dostupni. Korisnik ne bi trebao pamtiti informaciju kada prelazi iz jednog dijaloga u drugi. Upute za korištenje sustava trebaju biti vidljive ili lako dostupne kad god je to potrebno.</w:t>
      </w:r>
    </w:p>
    <w:p w14:paraId="22E8197A" w14:textId="77777777" w:rsidR="00027E29" w:rsidRPr="006C2824" w:rsidRDefault="00027E29" w:rsidP="00CB18DE">
      <w:pPr>
        <w:jc w:val="both"/>
        <w:rPr>
          <w:lang w:val="hr-HR"/>
        </w:rPr>
      </w:pPr>
    </w:p>
    <w:p w14:paraId="3D261E6F" w14:textId="77777777" w:rsidR="00027E29" w:rsidRPr="006C2824" w:rsidRDefault="00027E29" w:rsidP="00027E29">
      <w:pPr>
        <w:rPr>
          <w:lang w:val="hr-HR"/>
        </w:rPr>
      </w:pPr>
      <w:r w:rsidRPr="006C2824">
        <w:rPr>
          <w:b/>
          <w:lang w:val="hr-HR"/>
        </w:rPr>
        <w:t>SMJERNICA</w:t>
      </w:r>
      <w:r w:rsidRPr="006C2824">
        <w:rPr>
          <w:lang w:val="hr-HR"/>
        </w:rPr>
        <w:t>:</w:t>
      </w:r>
    </w:p>
    <w:p w14:paraId="7A6A5C3E" w14:textId="77777777" w:rsidR="00027E29" w:rsidRPr="006C2824" w:rsidRDefault="00027E29" w:rsidP="00027E29">
      <w:pPr>
        <w:rPr>
          <w:lang w:val="hr-HR"/>
        </w:rPr>
      </w:pPr>
    </w:p>
    <w:p w14:paraId="5D61A125" w14:textId="7B8B835D" w:rsidR="00027E29" w:rsidRPr="006C2824" w:rsidRDefault="00027E29" w:rsidP="008906C8">
      <w:pPr>
        <w:pStyle w:val="uvlaka"/>
        <w:jc w:val="both"/>
        <w:rPr>
          <w:b/>
          <w:bCs/>
        </w:rPr>
      </w:pPr>
      <w:r w:rsidRPr="006C2824">
        <w:rPr>
          <w:b/>
          <w:bCs/>
        </w:rPr>
        <w:t xml:space="preserve">6. </w:t>
      </w:r>
      <w:r w:rsidR="00CB18DE" w:rsidRPr="006C2824">
        <w:rPr>
          <w:b/>
          <w:bCs/>
        </w:rPr>
        <w:t>D</w:t>
      </w:r>
      <w:r w:rsidRPr="006C2824">
        <w:rPr>
          <w:b/>
          <w:bCs/>
        </w:rPr>
        <w:t xml:space="preserve">olazi </w:t>
      </w:r>
      <w:r w:rsidR="00CB18DE" w:rsidRPr="006C2824">
        <w:rPr>
          <w:b/>
          <w:bCs/>
        </w:rPr>
        <w:t xml:space="preserve">li korisnik intuitivno </w:t>
      </w:r>
      <w:r w:rsidRPr="006C2824">
        <w:rPr>
          <w:b/>
          <w:bCs/>
        </w:rPr>
        <w:t xml:space="preserve">do informacije na </w:t>
      </w:r>
      <w:r w:rsidR="00154257">
        <w:rPr>
          <w:b/>
          <w:bCs/>
        </w:rPr>
        <w:t>webu</w:t>
      </w:r>
      <w:r w:rsidRPr="006C2824">
        <w:rPr>
          <w:b/>
          <w:bCs/>
        </w:rPr>
        <w:t>, tj. ne mora se prisjećati puta do informacije, već ga prepoznaje?</w:t>
      </w:r>
    </w:p>
    <w:p w14:paraId="056FF491" w14:textId="77777777" w:rsidR="00027E29" w:rsidRPr="00A34A80" w:rsidRDefault="00027E29" w:rsidP="008906C8">
      <w:pPr>
        <w:pStyle w:val="uvlaka"/>
        <w:jc w:val="both"/>
        <w:rPr>
          <w:color w:val="000000"/>
        </w:rPr>
      </w:pPr>
    </w:p>
    <w:p w14:paraId="33061646" w14:textId="77777777" w:rsidR="008906C8" w:rsidRDefault="00027E29" w:rsidP="003B0B2F">
      <w:pPr>
        <w:pStyle w:val="uvlaka"/>
        <w:numPr>
          <w:ilvl w:val="0"/>
          <w:numId w:val="37"/>
        </w:numPr>
        <w:spacing w:line="276" w:lineRule="auto"/>
        <w:jc w:val="both"/>
        <w:rPr>
          <w:color w:val="000000"/>
        </w:rPr>
      </w:pPr>
      <w:r w:rsidRPr="00A34A80">
        <w:rPr>
          <w:color w:val="000000"/>
        </w:rPr>
        <w:t>Korisnik ne mora posebno učiti kako koristiti portal</w:t>
      </w:r>
      <w:r w:rsidR="00FF3353" w:rsidRPr="00A34A80">
        <w:rPr>
          <w:color w:val="000000"/>
        </w:rPr>
        <w:t>/sustav</w:t>
      </w:r>
      <w:r w:rsidRPr="00A34A80">
        <w:rPr>
          <w:color w:val="000000"/>
        </w:rPr>
        <w:t>.</w:t>
      </w:r>
    </w:p>
    <w:p w14:paraId="0B914CBB" w14:textId="77777777" w:rsidR="008906C8" w:rsidRPr="00A34A80" w:rsidRDefault="00027E29" w:rsidP="003B0B2F">
      <w:pPr>
        <w:pStyle w:val="uvlaka"/>
        <w:numPr>
          <w:ilvl w:val="0"/>
          <w:numId w:val="37"/>
        </w:numPr>
        <w:spacing w:line="276" w:lineRule="auto"/>
        <w:jc w:val="both"/>
        <w:rPr>
          <w:color w:val="000000"/>
        </w:rPr>
      </w:pPr>
      <w:r w:rsidRPr="00A34A80">
        <w:rPr>
          <w:color w:val="000000"/>
        </w:rPr>
        <w:t xml:space="preserve">Stranicu je moguće brzo "skenirati" pogledom i odmah uočiti željenu informaciju (najvažnije informacije smještene su u dio ekrana koji korisnik najprije gleda – </w:t>
      </w:r>
      <w:r w:rsidR="00FF3353" w:rsidRPr="00A34A80">
        <w:rPr>
          <w:color w:val="000000"/>
        </w:rPr>
        <w:t>F ili Z skeniranje stranice</w:t>
      </w:r>
      <w:r w:rsidRPr="00A34A80">
        <w:rPr>
          <w:color w:val="000000"/>
        </w:rPr>
        <w:t>).</w:t>
      </w:r>
    </w:p>
    <w:p w14:paraId="6039587B" w14:textId="77777777" w:rsidR="00FF3353" w:rsidRPr="00A34A80" w:rsidRDefault="00FF3353" w:rsidP="003B0B2F">
      <w:pPr>
        <w:numPr>
          <w:ilvl w:val="0"/>
          <w:numId w:val="37"/>
        </w:numPr>
        <w:spacing w:line="276" w:lineRule="auto"/>
        <w:jc w:val="both"/>
        <w:rPr>
          <w:color w:val="000000"/>
          <w:lang w:val="hr-HR"/>
        </w:rPr>
      </w:pPr>
      <w:r w:rsidRPr="00A34A80">
        <w:rPr>
          <w:color w:val="000000"/>
          <w:lang w:val="hr-HR"/>
        </w:rPr>
        <w:t>Važne informacije su naglašene (veličinom, podebljanjem ili bojom fonta).</w:t>
      </w:r>
    </w:p>
    <w:p w14:paraId="13044984" w14:textId="77777777" w:rsidR="003B0B2F" w:rsidRPr="00A34A80" w:rsidRDefault="008906C8" w:rsidP="003B0B2F">
      <w:pPr>
        <w:numPr>
          <w:ilvl w:val="0"/>
          <w:numId w:val="37"/>
        </w:numPr>
        <w:spacing w:line="276" w:lineRule="auto"/>
        <w:jc w:val="both"/>
        <w:rPr>
          <w:color w:val="000000"/>
          <w:lang w:val="hr-HR"/>
        </w:rPr>
      </w:pPr>
      <w:r w:rsidRPr="00A34A80">
        <w:rPr>
          <w:color w:val="000000"/>
          <w:lang w:val="hr-HR"/>
        </w:rPr>
        <w:t>Logo se nalazi pri vrhu stranice.</w:t>
      </w:r>
      <w:r w:rsidR="003B0B2F" w:rsidRPr="00A34A80">
        <w:rPr>
          <w:color w:val="000000"/>
          <w:lang w:val="hr-HR"/>
        </w:rPr>
        <w:t xml:space="preserve"> </w:t>
      </w:r>
    </w:p>
    <w:p w14:paraId="268516D6" w14:textId="77777777" w:rsidR="003B0B2F" w:rsidRPr="00A34A80" w:rsidRDefault="003B0B2F" w:rsidP="003B0B2F">
      <w:pPr>
        <w:numPr>
          <w:ilvl w:val="0"/>
          <w:numId w:val="37"/>
        </w:numPr>
        <w:spacing w:line="276" w:lineRule="auto"/>
        <w:jc w:val="both"/>
        <w:rPr>
          <w:color w:val="000000"/>
          <w:lang w:val="hr-HR"/>
        </w:rPr>
      </w:pPr>
      <w:r w:rsidRPr="00A34A80">
        <w:rPr>
          <w:color w:val="000000"/>
          <w:lang w:val="hr-HR"/>
        </w:rPr>
        <w:t>Logo je link na naslovnu stranicu, osim na samoj naslovnici.</w:t>
      </w:r>
    </w:p>
    <w:p w14:paraId="5AC9C6F7" w14:textId="77777777" w:rsidR="003B0B2F" w:rsidRPr="00A34A80" w:rsidRDefault="003B0B2F" w:rsidP="003B0B2F">
      <w:pPr>
        <w:numPr>
          <w:ilvl w:val="0"/>
          <w:numId w:val="37"/>
        </w:numPr>
        <w:spacing w:line="276" w:lineRule="auto"/>
        <w:jc w:val="both"/>
        <w:rPr>
          <w:color w:val="000000"/>
          <w:lang w:val="hr-HR" w:eastAsia="hr-HR"/>
        </w:rPr>
      </w:pPr>
      <w:r w:rsidRPr="00A34A80">
        <w:rPr>
          <w:color w:val="000000"/>
          <w:lang w:val="hr-HR" w:eastAsia="hr-HR"/>
        </w:rPr>
        <w:t xml:space="preserve">Link na naslovnu stranicu (eng. </w:t>
      </w:r>
      <w:r w:rsidRPr="00A34A80">
        <w:rPr>
          <w:i/>
          <w:color w:val="000000"/>
          <w:lang w:val="hr-HR" w:eastAsia="hr-HR"/>
        </w:rPr>
        <w:t>Home page</w:t>
      </w:r>
      <w:r w:rsidRPr="00A34A80">
        <w:rPr>
          <w:color w:val="000000"/>
          <w:lang w:val="hr-HR" w:eastAsia="hr-HR"/>
        </w:rPr>
        <w:t>) je uvijek dostupan i vidljiv.</w:t>
      </w:r>
    </w:p>
    <w:p w14:paraId="09E2C68E" w14:textId="77777777" w:rsidR="003B0B2F" w:rsidRPr="00A34A80" w:rsidRDefault="003B0B2F" w:rsidP="003B0B2F">
      <w:pPr>
        <w:numPr>
          <w:ilvl w:val="0"/>
          <w:numId w:val="37"/>
        </w:numPr>
        <w:spacing w:line="276" w:lineRule="auto"/>
        <w:jc w:val="both"/>
        <w:rPr>
          <w:color w:val="000000"/>
          <w:lang w:val="hr-HR" w:eastAsia="hr-HR"/>
        </w:rPr>
      </w:pPr>
      <w:r w:rsidRPr="00A34A80">
        <w:rPr>
          <w:color w:val="000000"/>
          <w:lang w:val="hr-HR" w:eastAsia="hr-HR"/>
        </w:rPr>
        <w:t>Svi važni dijelovi cijelog web mjesta su dostupni sa naslovne stranice.</w:t>
      </w:r>
    </w:p>
    <w:p w14:paraId="5BE7DA60" w14:textId="77777777" w:rsidR="00452E3C" w:rsidRPr="00A34A80" w:rsidRDefault="00452E3C" w:rsidP="00452E3C">
      <w:pPr>
        <w:pStyle w:val="uvlaka"/>
        <w:numPr>
          <w:ilvl w:val="0"/>
          <w:numId w:val="37"/>
        </w:numPr>
        <w:spacing w:line="276" w:lineRule="auto"/>
        <w:jc w:val="both"/>
        <w:rPr>
          <w:color w:val="000000"/>
        </w:rPr>
      </w:pPr>
      <w:r w:rsidRPr="00A34A80">
        <w:rPr>
          <w:color w:val="000000"/>
        </w:rPr>
        <w:t xml:space="preserve">Za organizaciju informacija koristi se izgled rešetke (eng. </w:t>
      </w:r>
      <w:r w:rsidRPr="00A34A80">
        <w:rPr>
          <w:i/>
          <w:color w:val="000000"/>
        </w:rPr>
        <w:t>grid layout</w:t>
      </w:r>
      <w:r w:rsidRPr="00A34A80">
        <w:rPr>
          <w:color w:val="000000"/>
        </w:rPr>
        <w:t>).</w:t>
      </w:r>
    </w:p>
    <w:p w14:paraId="68B175D4" w14:textId="77777777" w:rsidR="00452E3C" w:rsidRPr="00A34A80" w:rsidRDefault="00452E3C" w:rsidP="00452E3C">
      <w:pPr>
        <w:numPr>
          <w:ilvl w:val="0"/>
          <w:numId w:val="37"/>
        </w:numPr>
        <w:spacing w:line="276" w:lineRule="auto"/>
        <w:jc w:val="both"/>
        <w:rPr>
          <w:color w:val="000000"/>
          <w:lang w:val="hr-HR" w:eastAsia="hr-HR"/>
        </w:rPr>
      </w:pPr>
      <w:r w:rsidRPr="00A34A80">
        <w:rPr>
          <w:color w:val="000000"/>
          <w:lang w:val="hr-HR"/>
        </w:rPr>
        <w:t xml:space="preserve">Informacije iz sličnih područja su hijerarhijski i navigacijski povezane. </w:t>
      </w:r>
    </w:p>
    <w:p w14:paraId="7B0247DD" w14:textId="77777777" w:rsidR="00452E3C" w:rsidRPr="00A34A80" w:rsidRDefault="00452E3C" w:rsidP="00452E3C">
      <w:pPr>
        <w:pStyle w:val="uvlaka"/>
        <w:numPr>
          <w:ilvl w:val="0"/>
          <w:numId w:val="37"/>
        </w:numPr>
        <w:spacing w:line="276" w:lineRule="auto"/>
        <w:jc w:val="both"/>
        <w:rPr>
          <w:color w:val="000000"/>
        </w:rPr>
      </w:pPr>
      <w:r w:rsidRPr="00A34A80">
        <w:rPr>
          <w:color w:val="000000"/>
        </w:rPr>
        <w:t>Svi potrebni dijelovi neke informacije se nalaze na jednom mjestu (nije potrebno "skakati" naprijed i nazad za dobivanje cjelovite informacije).</w:t>
      </w:r>
    </w:p>
    <w:p w14:paraId="218BE12C" w14:textId="77777777" w:rsidR="003B0B2F" w:rsidRPr="00A34A80" w:rsidRDefault="003B0B2F" w:rsidP="003B0B2F">
      <w:pPr>
        <w:numPr>
          <w:ilvl w:val="0"/>
          <w:numId w:val="37"/>
        </w:numPr>
        <w:spacing w:line="276" w:lineRule="auto"/>
        <w:jc w:val="both"/>
        <w:rPr>
          <w:color w:val="000000"/>
          <w:lang w:val="hr-HR" w:eastAsia="hr-HR"/>
        </w:rPr>
      </w:pPr>
      <w:r w:rsidRPr="00A34A80">
        <w:rPr>
          <w:color w:val="000000"/>
          <w:lang w:val="hr-HR" w:eastAsia="hr-HR"/>
        </w:rPr>
        <w:t>Tražilica je dostupna na svakoj stranici na istoj poziciji i na vidljivom mjestu.</w:t>
      </w:r>
    </w:p>
    <w:p w14:paraId="0E4A2071" w14:textId="77777777" w:rsidR="00452E3C" w:rsidRPr="00A34A80" w:rsidRDefault="00452E3C" w:rsidP="00452E3C">
      <w:pPr>
        <w:numPr>
          <w:ilvl w:val="0"/>
          <w:numId w:val="37"/>
        </w:numPr>
        <w:spacing w:line="276" w:lineRule="auto"/>
        <w:jc w:val="both"/>
        <w:rPr>
          <w:color w:val="000000"/>
          <w:lang w:val="hr-HR" w:eastAsia="hr-HR"/>
        </w:rPr>
      </w:pPr>
      <w:r w:rsidRPr="00A34A80">
        <w:rPr>
          <w:color w:val="000000"/>
          <w:lang w:val="hr-HR" w:eastAsia="hr-HR"/>
        </w:rPr>
        <w:t xml:space="preserve"> (Košarica je dostupna u zaglavlju stranice.)</w:t>
      </w:r>
    </w:p>
    <w:p w14:paraId="4CCB3F27" w14:textId="77777777" w:rsidR="008906C8" w:rsidRPr="00A34A80" w:rsidRDefault="008906C8" w:rsidP="003B0B2F">
      <w:pPr>
        <w:numPr>
          <w:ilvl w:val="0"/>
          <w:numId w:val="37"/>
        </w:numPr>
        <w:spacing w:line="276" w:lineRule="auto"/>
        <w:jc w:val="both"/>
        <w:rPr>
          <w:color w:val="000000"/>
          <w:lang w:val="hr-HR" w:eastAsia="hr-HR"/>
        </w:rPr>
      </w:pPr>
      <w:r w:rsidRPr="00A34A80">
        <w:rPr>
          <w:color w:val="000000"/>
          <w:lang w:val="hr-HR" w:eastAsia="hr-HR"/>
        </w:rPr>
        <w:t xml:space="preserve">Proizvodi su kategorizirani </w:t>
      </w:r>
      <w:r w:rsidR="00452E3C" w:rsidRPr="00A34A80">
        <w:rPr>
          <w:color w:val="000000"/>
          <w:lang w:val="hr-HR" w:eastAsia="hr-HR"/>
        </w:rPr>
        <w:t>(</w:t>
      </w:r>
      <w:r w:rsidRPr="00A34A80">
        <w:rPr>
          <w:color w:val="000000"/>
          <w:lang w:val="hr-HR" w:eastAsia="hr-HR"/>
        </w:rPr>
        <w:t>unutar padajućih izbornika</w:t>
      </w:r>
      <w:r w:rsidR="00452E3C" w:rsidRPr="00A34A80">
        <w:rPr>
          <w:color w:val="000000"/>
          <w:lang w:val="hr-HR" w:eastAsia="hr-HR"/>
        </w:rPr>
        <w:t>, kartica ili kontekstualnom izborniku)</w:t>
      </w:r>
      <w:r w:rsidRPr="00A34A80">
        <w:rPr>
          <w:color w:val="000000"/>
          <w:lang w:val="hr-HR" w:eastAsia="hr-HR"/>
        </w:rPr>
        <w:t>.</w:t>
      </w:r>
    </w:p>
    <w:p w14:paraId="2C42AC89" w14:textId="77777777" w:rsidR="002E1E2E" w:rsidRPr="00A34A80" w:rsidRDefault="002E1E2E" w:rsidP="003B0B2F">
      <w:pPr>
        <w:pStyle w:val="uvlaka"/>
        <w:numPr>
          <w:ilvl w:val="0"/>
          <w:numId w:val="37"/>
        </w:numPr>
        <w:spacing w:line="276" w:lineRule="auto"/>
        <w:jc w:val="both"/>
        <w:rPr>
          <w:color w:val="000000"/>
        </w:rPr>
      </w:pPr>
      <w:r w:rsidRPr="00A34A80">
        <w:rPr>
          <w:color w:val="000000"/>
        </w:rPr>
        <w:lastRenderedPageBreak/>
        <w:t xml:space="preserve">Postoji li mehanizam prepoznavanja nedovršenih korisničkih akcija, te vraćanja korisnika do </w:t>
      </w:r>
      <w:r w:rsidR="004F304C" w:rsidRPr="00A34A80">
        <w:rPr>
          <w:color w:val="000000"/>
        </w:rPr>
        <w:t>dijela sadržaja</w:t>
      </w:r>
      <w:r w:rsidRPr="00A34A80">
        <w:rPr>
          <w:color w:val="000000"/>
        </w:rPr>
        <w:t xml:space="preserve"> na koj</w:t>
      </w:r>
      <w:r w:rsidR="004F304C" w:rsidRPr="00A34A80">
        <w:rPr>
          <w:color w:val="000000"/>
        </w:rPr>
        <w:t>emu</w:t>
      </w:r>
      <w:r w:rsidRPr="00A34A80">
        <w:rPr>
          <w:color w:val="000000"/>
        </w:rPr>
        <w:t xml:space="preserve"> je potrebno nešto dovršiti? (Conversation bumper)</w:t>
      </w:r>
      <w:r w:rsidR="00452E3C" w:rsidRPr="00A34A80">
        <w:rPr>
          <w:color w:val="000000"/>
        </w:rPr>
        <w:t>.</w:t>
      </w:r>
    </w:p>
    <w:p w14:paraId="14E1D6CB" w14:textId="77777777" w:rsidR="00027E29" w:rsidRPr="006C2824" w:rsidRDefault="00027E29" w:rsidP="00027E29">
      <w:pPr>
        <w:pStyle w:val="Arial11"/>
        <w:spacing w:line="276" w:lineRule="auto"/>
        <w:rPr>
          <w:lang w:val="hr-HR"/>
        </w:rPr>
      </w:pPr>
    </w:p>
    <w:p w14:paraId="36F9E71D" w14:textId="77777777" w:rsidR="00027E29" w:rsidRPr="006C2824" w:rsidRDefault="00027E29" w:rsidP="00027E29">
      <w:pPr>
        <w:rPr>
          <w:sz w:val="20"/>
          <w:szCs w:val="20"/>
          <w:lang w:val="hr-HR"/>
        </w:rPr>
      </w:pPr>
      <w:r w:rsidRPr="006C2824">
        <w:rPr>
          <w:sz w:val="20"/>
          <w:szCs w:val="20"/>
          <w:lang w:val="hr-HR"/>
        </w:rPr>
        <w:t>MOGUĆI STAVOVI:</w:t>
      </w:r>
    </w:p>
    <w:p w14:paraId="2C24144F" w14:textId="77777777" w:rsidR="00027E29" w:rsidRPr="006C2824" w:rsidRDefault="00027E29" w:rsidP="00027E29">
      <w:pPr>
        <w:rPr>
          <w:sz w:val="20"/>
          <w:szCs w:val="20"/>
          <w:lang w:val="hr-HR"/>
        </w:rPr>
      </w:pPr>
      <w:r w:rsidRPr="006C2824">
        <w:rPr>
          <w:sz w:val="20"/>
          <w:szCs w:val="20"/>
          <w:lang w:val="hr-HR"/>
        </w:rPr>
        <w:t>0: ne postoji problem upotrebljivosti</w:t>
      </w:r>
    </w:p>
    <w:p w14:paraId="7F2BED31" w14:textId="77777777" w:rsidR="00027E29" w:rsidRPr="006C2824" w:rsidRDefault="00027E29" w:rsidP="00027E29">
      <w:pPr>
        <w:rPr>
          <w:sz w:val="20"/>
          <w:szCs w:val="20"/>
          <w:lang w:val="hr-HR"/>
        </w:rPr>
      </w:pPr>
      <w:r w:rsidRPr="006C2824">
        <w:rPr>
          <w:sz w:val="20"/>
          <w:szCs w:val="20"/>
          <w:lang w:val="hr-HR"/>
        </w:rPr>
        <w:t>1: kozmetički problem upotrebljivosti (nije nužno ukloniti problem, osim ako imamo vremena)</w:t>
      </w:r>
    </w:p>
    <w:p w14:paraId="5337707A" w14:textId="77777777" w:rsidR="00027E29" w:rsidRPr="006C2824" w:rsidRDefault="00027E29" w:rsidP="00027E29">
      <w:pPr>
        <w:rPr>
          <w:sz w:val="20"/>
          <w:szCs w:val="20"/>
          <w:lang w:val="hr-HR"/>
        </w:rPr>
      </w:pPr>
      <w:r w:rsidRPr="006C2824">
        <w:rPr>
          <w:sz w:val="20"/>
          <w:szCs w:val="20"/>
          <w:lang w:val="hr-HR"/>
        </w:rPr>
        <w:t>2: manji problem upotrebljivosti (problem niskog prioriteta kojeg je potrebno ukloniti)</w:t>
      </w:r>
    </w:p>
    <w:p w14:paraId="10E2E5F2" w14:textId="77777777" w:rsidR="00027E29" w:rsidRPr="006C2824" w:rsidRDefault="00027E29" w:rsidP="00027E29">
      <w:pPr>
        <w:rPr>
          <w:sz w:val="20"/>
          <w:szCs w:val="20"/>
          <w:lang w:val="hr-HR"/>
        </w:rPr>
      </w:pPr>
      <w:r w:rsidRPr="006C2824">
        <w:rPr>
          <w:sz w:val="20"/>
          <w:szCs w:val="20"/>
          <w:lang w:val="hr-HR"/>
        </w:rPr>
        <w:t>3: veći problem upotrebljivosti (problem visokog prioriteta kojeg je potrebno ukloniti)</w:t>
      </w:r>
    </w:p>
    <w:p w14:paraId="6B9C1E6C" w14:textId="77777777" w:rsidR="00027E29" w:rsidRDefault="00027E29" w:rsidP="00027E29">
      <w:pPr>
        <w:rPr>
          <w:sz w:val="20"/>
          <w:szCs w:val="20"/>
          <w:lang w:val="hr-HR"/>
        </w:rPr>
      </w:pPr>
      <w:r w:rsidRPr="006C2824">
        <w:rPr>
          <w:sz w:val="20"/>
          <w:szCs w:val="20"/>
          <w:lang w:val="hr-HR"/>
        </w:rPr>
        <w:t>4: katastrofalan problem upotrebljivosti (apsolutni prioritet, čim prije ukloniti / ukloniti prije aktivacije)</w:t>
      </w:r>
    </w:p>
    <w:p w14:paraId="5F480733" w14:textId="77777777" w:rsidR="003B0B2F" w:rsidRPr="003B0B2F" w:rsidRDefault="003B0B2F" w:rsidP="00027E29">
      <w:pPr>
        <w:rPr>
          <w:sz w:val="20"/>
          <w:szCs w:val="20"/>
          <w:lang w:val="hr-HR"/>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6264"/>
        <w:gridCol w:w="2410"/>
      </w:tblGrid>
      <w:tr w:rsidR="00027E29" w:rsidRPr="006C2824" w14:paraId="4FB13CD6" w14:textId="77777777" w:rsidTr="00D229E4">
        <w:tc>
          <w:tcPr>
            <w:tcW w:w="648" w:type="dxa"/>
            <w:vAlign w:val="center"/>
          </w:tcPr>
          <w:p w14:paraId="69491401" w14:textId="77777777" w:rsidR="00027E29" w:rsidRPr="006C2824" w:rsidRDefault="00027E29" w:rsidP="00D229E4">
            <w:pPr>
              <w:jc w:val="center"/>
              <w:rPr>
                <w:b/>
                <w:bCs/>
                <w:lang w:val="hr-HR"/>
              </w:rPr>
            </w:pPr>
            <w:r w:rsidRPr="006C2824">
              <w:rPr>
                <w:b/>
                <w:bCs/>
                <w:lang w:val="hr-HR"/>
              </w:rPr>
              <w:t>BR</w:t>
            </w:r>
          </w:p>
        </w:tc>
        <w:tc>
          <w:tcPr>
            <w:tcW w:w="6264" w:type="dxa"/>
            <w:vAlign w:val="center"/>
          </w:tcPr>
          <w:p w14:paraId="33915A75" w14:textId="77777777" w:rsidR="00027E29" w:rsidRPr="006C2824" w:rsidRDefault="00027E29" w:rsidP="00D229E4">
            <w:pPr>
              <w:jc w:val="center"/>
              <w:rPr>
                <w:b/>
                <w:bCs/>
                <w:lang w:val="hr-HR"/>
              </w:rPr>
            </w:pPr>
            <w:r w:rsidRPr="006C2824">
              <w:rPr>
                <w:b/>
                <w:bCs/>
                <w:lang w:val="hr-HR"/>
              </w:rPr>
              <w:t>TVRDNJA</w:t>
            </w:r>
          </w:p>
        </w:tc>
        <w:tc>
          <w:tcPr>
            <w:tcW w:w="2410" w:type="dxa"/>
            <w:vAlign w:val="center"/>
          </w:tcPr>
          <w:p w14:paraId="6A480A27" w14:textId="77777777" w:rsidR="00027E29" w:rsidRPr="006C2824" w:rsidRDefault="00027E29" w:rsidP="00D229E4">
            <w:pPr>
              <w:jc w:val="center"/>
              <w:rPr>
                <w:b/>
                <w:bCs/>
                <w:lang w:val="hr-HR"/>
              </w:rPr>
            </w:pPr>
            <w:r w:rsidRPr="006C2824">
              <w:rPr>
                <w:b/>
                <w:bCs/>
                <w:lang w:val="hr-HR"/>
              </w:rPr>
              <w:t>STAV</w:t>
            </w:r>
          </w:p>
          <w:p w14:paraId="68BA573A" w14:textId="77777777" w:rsidR="00027E29" w:rsidRPr="006C2824" w:rsidRDefault="00027E29" w:rsidP="00D229E4">
            <w:pPr>
              <w:jc w:val="center"/>
              <w:rPr>
                <w:b/>
                <w:bCs/>
                <w:lang w:val="hr-HR"/>
              </w:rPr>
            </w:pPr>
            <w:r w:rsidRPr="006C2824">
              <w:rPr>
                <w:b/>
                <w:bCs/>
                <w:lang w:val="hr-HR"/>
              </w:rPr>
              <w:t>(od 0 do 4)</w:t>
            </w:r>
          </w:p>
        </w:tc>
      </w:tr>
      <w:tr w:rsidR="00027E29" w:rsidRPr="006C2824" w14:paraId="6C166FD5" w14:textId="77777777" w:rsidTr="00D229E4">
        <w:trPr>
          <w:trHeight w:val="621"/>
        </w:trPr>
        <w:tc>
          <w:tcPr>
            <w:tcW w:w="648" w:type="dxa"/>
            <w:vAlign w:val="center"/>
          </w:tcPr>
          <w:p w14:paraId="5D77C5BE" w14:textId="77777777" w:rsidR="00027E29" w:rsidRPr="006C2824" w:rsidRDefault="00027E29" w:rsidP="00D229E4">
            <w:pPr>
              <w:jc w:val="center"/>
              <w:rPr>
                <w:b/>
                <w:bCs/>
                <w:lang w:val="hr-HR"/>
              </w:rPr>
            </w:pPr>
            <w:r w:rsidRPr="006C2824">
              <w:rPr>
                <w:b/>
                <w:bCs/>
                <w:lang w:val="hr-HR"/>
              </w:rPr>
              <w:t>6</w:t>
            </w:r>
          </w:p>
        </w:tc>
        <w:tc>
          <w:tcPr>
            <w:tcW w:w="6264" w:type="dxa"/>
            <w:vAlign w:val="center"/>
          </w:tcPr>
          <w:p w14:paraId="56E9E85B" w14:textId="77777777" w:rsidR="00027E29" w:rsidRPr="006C2824" w:rsidRDefault="00027E29" w:rsidP="00D229E4">
            <w:pPr>
              <w:pStyle w:val="uvlaka"/>
              <w:ind w:left="0" w:firstLine="0"/>
              <w:rPr>
                <w:b/>
                <w:bCs/>
              </w:rPr>
            </w:pPr>
            <w:r w:rsidRPr="006C2824">
              <w:rPr>
                <w:b/>
                <w:bCs/>
              </w:rPr>
              <w:t>Korisnik intuitivno dolazi do informacije na portalu, tj. ne mora se prisjećati puta do informacije, već ga prepoznaje.</w:t>
            </w:r>
          </w:p>
        </w:tc>
        <w:tc>
          <w:tcPr>
            <w:tcW w:w="2410" w:type="dxa"/>
            <w:vAlign w:val="center"/>
          </w:tcPr>
          <w:p w14:paraId="6683DF32" w14:textId="61362D68" w:rsidR="00027E29" w:rsidRPr="006C2824" w:rsidRDefault="006A396C" w:rsidP="00D229E4">
            <w:pPr>
              <w:rPr>
                <w:lang w:val="hr-HR"/>
              </w:rPr>
            </w:pPr>
            <w:r>
              <w:rPr>
                <w:lang w:val="hr-HR"/>
              </w:rPr>
              <w:t>1</w:t>
            </w:r>
          </w:p>
        </w:tc>
      </w:tr>
      <w:tr w:rsidR="00027E29" w:rsidRPr="006C2824" w14:paraId="139D98ED" w14:textId="77777777" w:rsidTr="003B0B2F">
        <w:trPr>
          <w:trHeight w:val="1276"/>
        </w:trPr>
        <w:tc>
          <w:tcPr>
            <w:tcW w:w="648" w:type="dxa"/>
            <w:vAlign w:val="center"/>
          </w:tcPr>
          <w:p w14:paraId="33CD2315" w14:textId="77777777" w:rsidR="00027E29" w:rsidRPr="006C2824" w:rsidRDefault="00027E29" w:rsidP="00D229E4">
            <w:pPr>
              <w:jc w:val="center"/>
              <w:rPr>
                <w:b/>
                <w:bCs/>
                <w:lang w:val="hr-HR"/>
              </w:rPr>
            </w:pPr>
          </w:p>
        </w:tc>
        <w:tc>
          <w:tcPr>
            <w:tcW w:w="8674" w:type="dxa"/>
            <w:gridSpan w:val="2"/>
          </w:tcPr>
          <w:p w14:paraId="087BE219" w14:textId="43E674CE" w:rsidR="00027E29" w:rsidRPr="006A396C" w:rsidRDefault="006A396C" w:rsidP="006A396C">
            <w:pPr>
              <w:pStyle w:val="uvlaka"/>
              <w:spacing w:line="276" w:lineRule="auto"/>
              <w:jc w:val="both"/>
              <w:rPr>
                <w:color w:val="000000"/>
              </w:rPr>
            </w:pPr>
            <w:r w:rsidRPr="00A34A80">
              <w:rPr>
                <w:color w:val="000000"/>
              </w:rPr>
              <w:t>Korisnik ne mora posebno učiti kako koristiti portal</w:t>
            </w:r>
            <w:r>
              <w:rPr>
                <w:color w:val="000000"/>
              </w:rPr>
              <w:t>, s</w:t>
            </w:r>
            <w:r w:rsidRPr="00A34A80">
              <w:rPr>
                <w:color w:val="000000"/>
              </w:rPr>
              <w:t>tranicu je moguće brzo "skenirati" pogledom i odmah uočiti željenu informaciju</w:t>
            </w:r>
            <w:r>
              <w:rPr>
                <w:color w:val="000000"/>
              </w:rPr>
              <w:t>, v</w:t>
            </w:r>
            <w:r w:rsidRPr="00A34A80">
              <w:rPr>
                <w:color w:val="000000"/>
              </w:rPr>
              <w:t>ažne informacije su naglašene</w:t>
            </w:r>
            <w:r>
              <w:rPr>
                <w:color w:val="000000"/>
              </w:rPr>
              <w:t>, l</w:t>
            </w:r>
            <w:r w:rsidRPr="00A34A80">
              <w:rPr>
                <w:color w:val="000000"/>
              </w:rPr>
              <w:t>ogo se</w:t>
            </w:r>
            <w:r w:rsidR="0016000E">
              <w:rPr>
                <w:color w:val="000000"/>
              </w:rPr>
              <w:t xml:space="preserve"> </w:t>
            </w:r>
            <w:r w:rsidRPr="00A34A80">
              <w:rPr>
                <w:color w:val="000000"/>
              </w:rPr>
              <w:t>nalazi pri vrhu stranice</w:t>
            </w:r>
            <w:r>
              <w:rPr>
                <w:color w:val="000000"/>
              </w:rPr>
              <w:t>.</w:t>
            </w:r>
          </w:p>
        </w:tc>
      </w:tr>
      <w:tr w:rsidR="00027E29" w:rsidRPr="006C2824" w14:paraId="0E8C6855" w14:textId="77777777" w:rsidTr="003B0B2F">
        <w:trPr>
          <w:trHeight w:val="1550"/>
        </w:trPr>
        <w:tc>
          <w:tcPr>
            <w:tcW w:w="648" w:type="dxa"/>
            <w:vAlign w:val="center"/>
          </w:tcPr>
          <w:p w14:paraId="20006649" w14:textId="77777777" w:rsidR="00027E29" w:rsidRPr="006C2824" w:rsidRDefault="00027E29" w:rsidP="00D229E4">
            <w:pPr>
              <w:jc w:val="center"/>
              <w:rPr>
                <w:b/>
                <w:bCs/>
                <w:lang w:val="hr-HR"/>
              </w:rPr>
            </w:pPr>
          </w:p>
        </w:tc>
        <w:tc>
          <w:tcPr>
            <w:tcW w:w="8674" w:type="dxa"/>
            <w:gridSpan w:val="2"/>
          </w:tcPr>
          <w:p w14:paraId="561B386B" w14:textId="65676C66" w:rsidR="006A396C" w:rsidRPr="00A34A80" w:rsidRDefault="006A396C" w:rsidP="006A396C">
            <w:pPr>
              <w:spacing w:line="276" w:lineRule="auto"/>
              <w:jc w:val="both"/>
              <w:rPr>
                <w:color w:val="000000"/>
                <w:lang w:val="hr-HR"/>
              </w:rPr>
            </w:pPr>
          </w:p>
          <w:p w14:paraId="00066BBD" w14:textId="3D639CF1" w:rsidR="006A396C" w:rsidRPr="006A396C" w:rsidRDefault="006A396C" w:rsidP="006A396C">
            <w:pPr>
              <w:spacing w:line="276" w:lineRule="auto"/>
              <w:jc w:val="both"/>
              <w:rPr>
                <w:color w:val="000000"/>
                <w:lang w:val="hr-HR" w:eastAsia="hr-HR"/>
              </w:rPr>
            </w:pPr>
            <w:r w:rsidRPr="00A34A80">
              <w:rPr>
                <w:color w:val="000000"/>
                <w:lang w:val="hr-HR" w:eastAsia="hr-HR"/>
              </w:rPr>
              <w:t xml:space="preserve">Proizvodi </w:t>
            </w:r>
            <w:r>
              <w:rPr>
                <w:color w:val="000000"/>
                <w:lang w:val="hr-HR" w:eastAsia="hr-HR"/>
              </w:rPr>
              <w:t>ni</w:t>
            </w:r>
            <w:r w:rsidRPr="00A34A80">
              <w:rPr>
                <w:color w:val="000000"/>
                <w:lang w:val="hr-HR" w:eastAsia="hr-HR"/>
              </w:rPr>
              <w:t>su kategorizirani</w:t>
            </w:r>
            <w:r>
              <w:rPr>
                <w:color w:val="000000"/>
                <w:lang w:val="hr-HR" w:eastAsia="hr-HR"/>
              </w:rPr>
              <w:t>, ne</w:t>
            </w:r>
            <w:r>
              <w:rPr>
                <w:color w:val="000000"/>
              </w:rPr>
              <w:t xml:space="preserve"> p</w:t>
            </w:r>
            <w:r w:rsidRPr="00A34A80">
              <w:rPr>
                <w:color w:val="000000"/>
              </w:rPr>
              <w:t>ostoji mehanizam prepoznavanja nedovršenih korisničkih akcija, te vraćanja korisnika do dijela sadržaja na kojemu je potrebno nešto dovršiti</w:t>
            </w:r>
          </w:p>
          <w:p w14:paraId="7C1D63D9" w14:textId="38B569BD" w:rsidR="00237AEB" w:rsidRPr="006C2824" w:rsidRDefault="00237AEB" w:rsidP="00D229E4">
            <w:pPr>
              <w:rPr>
                <w:lang w:val="hr-HR"/>
              </w:rPr>
            </w:pPr>
          </w:p>
        </w:tc>
      </w:tr>
    </w:tbl>
    <w:p w14:paraId="3B8B38F4" w14:textId="77777777" w:rsidR="002E1E2E" w:rsidRDefault="002E1E2E" w:rsidP="0042434A">
      <w:pPr>
        <w:jc w:val="both"/>
        <w:rPr>
          <w:b/>
          <w:bCs/>
          <w:lang w:val="hr-HR"/>
        </w:rPr>
      </w:pPr>
    </w:p>
    <w:p w14:paraId="6714CBB2" w14:textId="77777777" w:rsidR="002E1E2E" w:rsidRDefault="002E1E2E" w:rsidP="0042434A">
      <w:pPr>
        <w:jc w:val="both"/>
        <w:rPr>
          <w:b/>
          <w:bCs/>
          <w:lang w:val="hr-HR"/>
        </w:rPr>
      </w:pPr>
    </w:p>
    <w:p w14:paraId="23D74A73" w14:textId="77777777" w:rsidR="002E1E2E" w:rsidRDefault="002E1E2E" w:rsidP="0042434A">
      <w:pPr>
        <w:jc w:val="both"/>
        <w:rPr>
          <w:b/>
          <w:bCs/>
          <w:lang w:val="hr-HR"/>
        </w:rPr>
      </w:pPr>
    </w:p>
    <w:p w14:paraId="154FEF01" w14:textId="77777777" w:rsidR="00667D3B" w:rsidRPr="003648F3" w:rsidRDefault="009576B9" w:rsidP="0042434A">
      <w:pPr>
        <w:jc w:val="both"/>
        <w:rPr>
          <w:lang w:val="hr-HR"/>
        </w:rPr>
      </w:pPr>
      <w:r w:rsidRPr="006C2824">
        <w:rPr>
          <w:b/>
          <w:bCs/>
          <w:lang w:val="hr-HR"/>
        </w:rPr>
        <w:t xml:space="preserve">HEURISTIKA </w:t>
      </w:r>
      <w:r w:rsidR="00027E29" w:rsidRPr="006C2824">
        <w:rPr>
          <w:b/>
          <w:bCs/>
          <w:lang w:val="hr-HR"/>
        </w:rPr>
        <w:t>7</w:t>
      </w:r>
      <w:r w:rsidR="00667D3B" w:rsidRPr="006C2824">
        <w:rPr>
          <w:b/>
          <w:bCs/>
          <w:lang w:val="hr-HR"/>
        </w:rPr>
        <w:t xml:space="preserve">. </w:t>
      </w:r>
      <w:r w:rsidR="00027E29" w:rsidRPr="006C2824">
        <w:rPr>
          <w:b/>
          <w:bCs/>
          <w:lang w:val="hr-HR"/>
        </w:rPr>
        <w:t xml:space="preserve">Fleksibilnost i učinkovitost korištenja (eng. </w:t>
      </w:r>
      <w:r w:rsidR="00027E29" w:rsidRPr="006C2824">
        <w:rPr>
          <w:b/>
          <w:bCs/>
          <w:i/>
          <w:lang w:val="hr-HR"/>
        </w:rPr>
        <w:t>Flexibility and efficiency of use</w:t>
      </w:r>
      <w:r w:rsidR="00027E29" w:rsidRPr="006C2824">
        <w:rPr>
          <w:b/>
          <w:bCs/>
          <w:lang w:val="hr-HR"/>
        </w:rPr>
        <w:t>)</w:t>
      </w:r>
    </w:p>
    <w:p w14:paraId="3690A8F2" w14:textId="77777777" w:rsidR="00027E29" w:rsidRPr="003648F3" w:rsidRDefault="00027E29" w:rsidP="0042434A">
      <w:pPr>
        <w:jc w:val="both"/>
        <w:rPr>
          <w:i/>
          <w:iCs/>
          <w:lang w:val="hr-HR"/>
        </w:rPr>
      </w:pPr>
    </w:p>
    <w:p w14:paraId="66AE0C80" w14:textId="77777777" w:rsidR="00667D3B" w:rsidRPr="003648F3" w:rsidRDefault="00027E29" w:rsidP="0042434A">
      <w:pPr>
        <w:jc w:val="both"/>
        <w:rPr>
          <w:i/>
          <w:iCs/>
          <w:lang w:val="hr-HR"/>
        </w:rPr>
      </w:pPr>
      <w:r w:rsidRPr="003648F3">
        <w:rPr>
          <w:i/>
          <w:iCs/>
          <w:lang w:val="hr-HR"/>
        </w:rPr>
        <w:t>Iako početnici i napredni korisnici različito koriste web stranice, sustav treba biti jednostavan i efikasan za oba tipa korisnika. Za naprednije korisnike, sustav treba imati tzv. akceleratore (npr. prečice) koji omogućavaju brže izvršavanje najčešćih zadataka ili funkcija na stranici.</w:t>
      </w:r>
    </w:p>
    <w:p w14:paraId="3E227A5E" w14:textId="77777777" w:rsidR="00027E29" w:rsidRPr="003648F3" w:rsidRDefault="00027E29" w:rsidP="0042434A">
      <w:pPr>
        <w:jc w:val="both"/>
        <w:rPr>
          <w:lang w:val="hr-HR"/>
        </w:rPr>
      </w:pPr>
    </w:p>
    <w:p w14:paraId="4BBD4941" w14:textId="77777777" w:rsidR="00667D3B" w:rsidRPr="003648F3" w:rsidRDefault="00667D3B" w:rsidP="00667D3B">
      <w:pPr>
        <w:rPr>
          <w:lang w:val="hr-HR"/>
        </w:rPr>
      </w:pPr>
      <w:r w:rsidRPr="003648F3">
        <w:rPr>
          <w:b/>
          <w:lang w:val="hr-HR"/>
        </w:rPr>
        <w:t>SMJERNICA</w:t>
      </w:r>
      <w:r w:rsidRPr="003648F3">
        <w:rPr>
          <w:lang w:val="hr-HR"/>
        </w:rPr>
        <w:t>:</w:t>
      </w:r>
    </w:p>
    <w:p w14:paraId="37B02C0A" w14:textId="77777777" w:rsidR="00667D3B" w:rsidRPr="003648F3" w:rsidRDefault="00667D3B" w:rsidP="00667D3B">
      <w:pPr>
        <w:rPr>
          <w:lang w:val="hr-HR"/>
        </w:rPr>
      </w:pPr>
    </w:p>
    <w:p w14:paraId="7C9644E9" w14:textId="77777777" w:rsidR="00667D3B" w:rsidRPr="003648F3" w:rsidRDefault="00027E29" w:rsidP="00667D3B">
      <w:pPr>
        <w:pStyle w:val="uvlaka"/>
        <w:rPr>
          <w:b/>
          <w:bCs/>
        </w:rPr>
      </w:pPr>
      <w:r w:rsidRPr="003648F3">
        <w:rPr>
          <w:b/>
          <w:bCs/>
        </w:rPr>
        <w:t>7</w:t>
      </w:r>
      <w:r w:rsidR="00667D3B" w:rsidRPr="003648F3">
        <w:rPr>
          <w:b/>
          <w:bCs/>
        </w:rPr>
        <w:t xml:space="preserve">. </w:t>
      </w:r>
      <w:r w:rsidR="00CB18DE">
        <w:rPr>
          <w:b/>
          <w:bCs/>
        </w:rPr>
        <w:t xml:space="preserve">Je li </w:t>
      </w:r>
      <w:r w:rsidR="00667D3B" w:rsidRPr="003648F3">
        <w:rPr>
          <w:b/>
          <w:bCs/>
        </w:rPr>
        <w:t>portal prilagođen efikasnom korištenju i početnika i naprednijih korisnika?</w:t>
      </w:r>
    </w:p>
    <w:p w14:paraId="2BDE9136" w14:textId="77777777" w:rsidR="00667D3B" w:rsidRPr="003648F3" w:rsidRDefault="00667D3B" w:rsidP="00CB18DE">
      <w:pPr>
        <w:pStyle w:val="uvlaka"/>
        <w:spacing w:line="360" w:lineRule="auto"/>
        <w:ind w:left="0" w:firstLine="0"/>
        <w:jc w:val="both"/>
      </w:pPr>
    </w:p>
    <w:p w14:paraId="1475941E" w14:textId="77777777" w:rsidR="0042434A" w:rsidRPr="00A34A80" w:rsidRDefault="00667D3B" w:rsidP="00CB18DE">
      <w:pPr>
        <w:pStyle w:val="uvlaka"/>
        <w:numPr>
          <w:ilvl w:val="0"/>
          <w:numId w:val="36"/>
        </w:numPr>
        <w:spacing w:line="276" w:lineRule="auto"/>
        <w:jc w:val="both"/>
        <w:rPr>
          <w:color w:val="000000"/>
        </w:rPr>
      </w:pPr>
      <w:r w:rsidRPr="00A34A80">
        <w:rPr>
          <w:color w:val="000000"/>
        </w:rPr>
        <w:t>Mogućnosti i informacije koje se najčešće koriste su i najlakše dostupne.</w:t>
      </w:r>
      <w:r w:rsidR="0042434A" w:rsidRPr="00A34A80">
        <w:rPr>
          <w:color w:val="000000"/>
        </w:rPr>
        <w:t xml:space="preserve"> Najvažnije funkcije su dostupne na Naslovnici.</w:t>
      </w:r>
    </w:p>
    <w:p w14:paraId="7DC01205" w14:textId="77777777" w:rsidR="0042434A" w:rsidRPr="00A34A80" w:rsidRDefault="00667D3B" w:rsidP="00CB18DE">
      <w:pPr>
        <w:numPr>
          <w:ilvl w:val="0"/>
          <w:numId w:val="36"/>
        </w:numPr>
        <w:spacing w:line="276" w:lineRule="auto"/>
        <w:jc w:val="both"/>
        <w:rPr>
          <w:color w:val="000000"/>
          <w:lang w:val="hr-HR" w:eastAsia="hr-HR"/>
        </w:rPr>
      </w:pPr>
      <w:r w:rsidRPr="00A34A80">
        <w:rPr>
          <w:color w:val="000000"/>
          <w:lang w:val="hr-HR"/>
        </w:rPr>
        <w:t>Informacije su kvalitetno kategorizirane, te se efikasno pronalaze. Nema pretjeranog marketinšk</w:t>
      </w:r>
      <w:r w:rsidR="00CB18DE" w:rsidRPr="00A34A80">
        <w:rPr>
          <w:color w:val="000000"/>
          <w:lang w:val="hr-HR"/>
        </w:rPr>
        <w:t xml:space="preserve">og sadržaja ni </w:t>
      </w:r>
      <w:r w:rsidR="00CB18DE" w:rsidRPr="00A34A80">
        <w:rPr>
          <w:color w:val="000000"/>
          <w:lang w:val="hr-HR" w:eastAsia="hr-HR"/>
        </w:rPr>
        <w:t>nepotrebnih pluginova.</w:t>
      </w:r>
    </w:p>
    <w:p w14:paraId="4C8042D3" w14:textId="77777777" w:rsidR="00CB18DE" w:rsidRPr="00A34A80" w:rsidRDefault="00667D3B" w:rsidP="00CB18DE">
      <w:pPr>
        <w:pStyle w:val="uvlaka"/>
        <w:numPr>
          <w:ilvl w:val="0"/>
          <w:numId w:val="36"/>
        </w:numPr>
        <w:spacing w:line="276" w:lineRule="auto"/>
        <w:jc w:val="both"/>
        <w:rPr>
          <w:color w:val="000000"/>
        </w:rPr>
      </w:pPr>
      <w:r w:rsidRPr="00A34A80">
        <w:rPr>
          <w:color w:val="000000"/>
        </w:rPr>
        <w:t>Napredniji korisnici efikasnije koriste portal, koristeći njima namijenjene dodatne opcije portala (npr. mogućnost pretraživanja portala</w:t>
      </w:r>
      <w:r w:rsidR="00225422" w:rsidRPr="00A34A80">
        <w:rPr>
          <w:color w:val="000000"/>
        </w:rPr>
        <w:t>, chatbot</w:t>
      </w:r>
      <w:r w:rsidRPr="00A34A80">
        <w:rPr>
          <w:color w:val="000000"/>
        </w:rPr>
        <w:t>).</w:t>
      </w:r>
    </w:p>
    <w:p w14:paraId="6F907FFA" w14:textId="77777777" w:rsidR="00CB18DE" w:rsidRPr="00A34A80" w:rsidRDefault="00667D3B" w:rsidP="00CB18DE">
      <w:pPr>
        <w:pStyle w:val="uvlaka"/>
        <w:numPr>
          <w:ilvl w:val="0"/>
          <w:numId w:val="36"/>
        </w:numPr>
        <w:spacing w:line="276" w:lineRule="auto"/>
        <w:jc w:val="both"/>
        <w:rPr>
          <w:color w:val="000000"/>
        </w:rPr>
      </w:pPr>
      <w:r w:rsidRPr="00A34A80">
        <w:rPr>
          <w:color w:val="000000"/>
        </w:rPr>
        <w:t>Portal je moguće prilagoditi individualnim željama.</w:t>
      </w:r>
    </w:p>
    <w:p w14:paraId="158A862B" w14:textId="77777777" w:rsidR="00CB18DE" w:rsidRPr="00A34A80" w:rsidRDefault="00667D3B" w:rsidP="00CB18DE">
      <w:pPr>
        <w:pStyle w:val="uvlaka"/>
        <w:numPr>
          <w:ilvl w:val="0"/>
          <w:numId w:val="36"/>
        </w:numPr>
        <w:spacing w:line="276" w:lineRule="auto"/>
        <w:jc w:val="both"/>
        <w:rPr>
          <w:color w:val="000000"/>
        </w:rPr>
      </w:pPr>
      <w:r w:rsidRPr="00A34A80">
        <w:rPr>
          <w:color w:val="000000"/>
        </w:rPr>
        <w:t xml:space="preserve">Postoji forum, blog, komentiranje članaka ili neki od </w:t>
      </w:r>
      <w:r w:rsidR="00225422" w:rsidRPr="00A34A80">
        <w:rPr>
          <w:color w:val="000000"/>
        </w:rPr>
        <w:t>w</w:t>
      </w:r>
      <w:r w:rsidRPr="00A34A80">
        <w:rPr>
          <w:color w:val="000000"/>
        </w:rPr>
        <w:t>eb specifičnih oblika komunikacije, tj. interakcije.</w:t>
      </w:r>
    </w:p>
    <w:p w14:paraId="7E49EC45" w14:textId="77777777" w:rsidR="00667D3B" w:rsidRPr="00A34A80" w:rsidRDefault="00667D3B" w:rsidP="00CB18DE">
      <w:pPr>
        <w:pStyle w:val="uvlaka"/>
        <w:numPr>
          <w:ilvl w:val="0"/>
          <w:numId w:val="36"/>
        </w:numPr>
        <w:spacing w:line="276" w:lineRule="auto"/>
        <w:jc w:val="both"/>
        <w:rPr>
          <w:color w:val="000000"/>
        </w:rPr>
      </w:pPr>
      <w:r w:rsidRPr="00A34A80">
        <w:rPr>
          <w:color w:val="000000"/>
        </w:rPr>
        <w:t xml:space="preserve">Portal je prilagođen </w:t>
      </w:r>
      <w:r w:rsidR="00CB18DE" w:rsidRPr="00A34A80">
        <w:rPr>
          <w:color w:val="000000"/>
        </w:rPr>
        <w:t>osobama</w:t>
      </w:r>
      <w:r w:rsidRPr="00A34A80">
        <w:rPr>
          <w:color w:val="000000"/>
        </w:rPr>
        <w:t xml:space="preserve"> s posebnim potrebama (</w:t>
      </w:r>
      <w:r w:rsidR="00225422" w:rsidRPr="00A34A80">
        <w:rPr>
          <w:color w:val="000000"/>
        </w:rPr>
        <w:t>n</w:t>
      </w:r>
      <w:r w:rsidR="00CB18DE" w:rsidRPr="00A34A80">
        <w:rPr>
          <w:color w:val="000000"/>
        </w:rPr>
        <w:t xml:space="preserve">pr. </w:t>
      </w:r>
      <w:r w:rsidRPr="00A34A80">
        <w:rPr>
          <w:color w:val="000000"/>
        </w:rPr>
        <w:t>mijenjanje veličine tipografije, kontrastni odnosi boje teksta i pozadine</w:t>
      </w:r>
      <w:r w:rsidR="00CB18DE" w:rsidRPr="00A34A80">
        <w:rPr>
          <w:color w:val="000000"/>
        </w:rPr>
        <w:t xml:space="preserve"> i sl.</w:t>
      </w:r>
      <w:r w:rsidRPr="00A34A80">
        <w:rPr>
          <w:color w:val="000000"/>
        </w:rPr>
        <w:t>).</w:t>
      </w:r>
    </w:p>
    <w:p w14:paraId="74FA0C4C" w14:textId="77777777" w:rsidR="00CB18DE" w:rsidRPr="00A34A80" w:rsidRDefault="00CB18DE" w:rsidP="00CB18DE">
      <w:pPr>
        <w:numPr>
          <w:ilvl w:val="0"/>
          <w:numId w:val="36"/>
        </w:numPr>
        <w:spacing w:line="276" w:lineRule="auto"/>
        <w:jc w:val="both"/>
        <w:rPr>
          <w:color w:val="000000"/>
          <w:lang w:val="hr-HR" w:eastAsia="hr-HR"/>
        </w:rPr>
      </w:pPr>
      <w:r w:rsidRPr="00A34A80">
        <w:rPr>
          <w:color w:val="000000"/>
          <w:lang w:val="hr-HR" w:eastAsia="hr-HR"/>
        </w:rPr>
        <w:t>Ukoliko se koristi, prijava/registracija korisnika je dostupna na svim stranicama.</w:t>
      </w:r>
    </w:p>
    <w:p w14:paraId="37B6BBEB" w14:textId="77777777" w:rsidR="00CB18DE" w:rsidRPr="00A34A80" w:rsidRDefault="00CB18DE" w:rsidP="00CB18DE">
      <w:pPr>
        <w:numPr>
          <w:ilvl w:val="0"/>
          <w:numId w:val="36"/>
        </w:numPr>
        <w:spacing w:line="276" w:lineRule="auto"/>
        <w:jc w:val="both"/>
        <w:rPr>
          <w:color w:val="000000"/>
          <w:lang w:val="hr-HR" w:eastAsia="hr-HR"/>
        </w:rPr>
      </w:pPr>
      <w:r w:rsidRPr="00A34A80">
        <w:rPr>
          <w:color w:val="000000"/>
          <w:lang w:val="hr-HR" w:eastAsia="hr-HR"/>
        </w:rPr>
        <w:lastRenderedPageBreak/>
        <w:t>Odjava korisnika moguća je na svim stranicama.</w:t>
      </w:r>
    </w:p>
    <w:p w14:paraId="7853E708" w14:textId="77777777" w:rsidR="00667D3B" w:rsidRPr="00A34A80" w:rsidRDefault="00CB18DE" w:rsidP="00CB18DE">
      <w:pPr>
        <w:numPr>
          <w:ilvl w:val="0"/>
          <w:numId w:val="36"/>
        </w:numPr>
        <w:spacing w:line="276" w:lineRule="auto"/>
        <w:jc w:val="both"/>
        <w:rPr>
          <w:color w:val="000000"/>
          <w:lang w:val="hr-HR" w:eastAsia="hr-HR"/>
        </w:rPr>
      </w:pPr>
      <w:r w:rsidRPr="00A34A80">
        <w:rPr>
          <w:color w:val="000000"/>
          <w:lang w:val="hr-HR" w:eastAsia="hr-HR"/>
        </w:rPr>
        <w:t>Podržani su svi važni preglednici.</w:t>
      </w:r>
    </w:p>
    <w:p w14:paraId="45D314BE" w14:textId="77777777" w:rsidR="00667D3B" w:rsidRDefault="00667D3B" w:rsidP="00667D3B">
      <w:pPr>
        <w:rPr>
          <w:lang w:val="hr-HR"/>
        </w:rPr>
      </w:pPr>
    </w:p>
    <w:p w14:paraId="4DCF9A29" w14:textId="77777777" w:rsidR="00CB18DE" w:rsidRPr="003648F3" w:rsidRDefault="00CB18DE" w:rsidP="00667D3B">
      <w:pPr>
        <w:rPr>
          <w:lang w:val="hr-HR"/>
        </w:rPr>
      </w:pPr>
    </w:p>
    <w:p w14:paraId="3059E845" w14:textId="77777777" w:rsidR="00667D3B" w:rsidRPr="003648F3" w:rsidRDefault="00667D3B" w:rsidP="00667D3B">
      <w:pPr>
        <w:rPr>
          <w:sz w:val="20"/>
          <w:szCs w:val="20"/>
          <w:lang w:val="hr-HR"/>
        </w:rPr>
      </w:pPr>
      <w:r w:rsidRPr="003648F3">
        <w:rPr>
          <w:sz w:val="20"/>
          <w:szCs w:val="20"/>
          <w:lang w:val="hr-HR"/>
        </w:rPr>
        <w:t>MOGUĆI STAVOVI:</w:t>
      </w:r>
    </w:p>
    <w:p w14:paraId="04305C96" w14:textId="77777777" w:rsidR="00A36580" w:rsidRPr="003648F3" w:rsidRDefault="00A36580" w:rsidP="00A36580">
      <w:pPr>
        <w:rPr>
          <w:sz w:val="20"/>
          <w:szCs w:val="20"/>
          <w:lang w:val="hr-HR"/>
        </w:rPr>
      </w:pPr>
      <w:r w:rsidRPr="003648F3">
        <w:rPr>
          <w:sz w:val="20"/>
          <w:szCs w:val="20"/>
          <w:lang w:val="hr-HR"/>
        </w:rPr>
        <w:t>0: ne postoji problem upotrebljivosti</w:t>
      </w:r>
    </w:p>
    <w:p w14:paraId="4E5C9ED6" w14:textId="77777777" w:rsidR="00A36580" w:rsidRPr="003648F3" w:rsidRDefault="00A36580" w:rsidP="00A36580">
      <w:pPr>
        <w:rPr>
          <w:sz w:val="20"/>
          <w:szCs w:val="20"/>
          <w:lang w:val="hr-HR"/>
        </w:rPr>
      </w:pPr>
      <w:r w:rsidRPr="003648F3">
        <w:rPr>
          <w:sz w:val="20"/>
          <w:szCs w:val="20"/>
          <w:lang w:val="hr-HR"/>
        </w:rPr>
        <w:t>1: kozmetički problem upotrebljivosti (nije nužno ukloniti problem, osim ako imamo vremena)</w:t>
      </w:r>
    </w:p>
    <w:p w14:paraId="5246685C" w14:textId="77777777" w:rsidR="00A36580" w:rsidRPr="003648F3" w:rsidRDefault="00A36580" w:rsidP="00A36580">
      <w:pPr>
        <w:rPr>
          <w:sz w:val="20"/>
          <w:szCs w:val="20"/>
          <w:lang w:val="hr-HR"/>
        </w:rPr>
      </w:pPr>
      <w:r w:rsidRPr="003648F3">
        <w:rPr>
          <w:sz w:val="20"/>
          <w:szCs w:val="20"/>
          <w:lang w:val="hr-HR"/>
        </w:rPr>
        <w:t>2: manji problem upotrebljivosti (problem niskog prioriteta kojeg je potrebno ukloniti)</w:t>
      </w:r>
    </w:p>
    <w:p w14:paraId="721E6B7C" w14:textId="77777777" w:rsidR="00A36580" w:rsidRPr="003648F3" w:rsidRDefault="00A36580" w:rsidP="00A36580">
      <w:pPr>
        <w:rPr>
          <w:sz w:val="20"/>
          <w:szCs w:val="20"/>
          <w:lang w:val="hr-HR"/>
        </w:rPr>
      </w:pPr>
      <w:r w:rsidRPr="003648F3">
        <w:rPr>
          <w:sz w:val="20"/>
          <w:szCs w:val="20"/>
          <w:lang w:val="hr-HR"/>
        </w:rPr>
        <w:t>3: veći problem upotrebljivosti (problem visokog prioriteta kojeg je potrebno ukloniti)</w:t>
      </w:r>
    </w:p>
    <w:p w14:paraId="140E5AA0" w14:textId="77777777" w:rsidR="00A36580" w:rsidRPr="003648F3" w:rsidRDefault="00A36580" w:rsidP="00A36580">
      <w:pPr>
        <w:rPr>
          <w:sz w:val="20"/>
          <w:szCs w:val="20"/>
          <w:lang w:val="hr-HR"/>
        </w:rPr>
      </w:pPr>
      <w:r w:rsidRPr="003648F3">
        <w:rPr>
          <w:sz w:val="20"/>
          <w:szCs w:val="20"/>
          <w:lang w:val="hr-HR"/>
        </w:rPr>
        <w:t>4: katastrofalan problem upotrebljivosti (apsolutni prioritet, čim prije ukloniti / ukloniti prije aktivacije)</w:t>
      </w:r>
    </w:p>
    <w:p w14:paraId="05B7793B" w14:textId="77777777" w:rsidR="00667D3B" w:rsidRPr="003648F3" w:rsidRDefault="00667D3B" w:rsidP="00667D3B">
      <w:pPr>
        <w:rPr>
          <w:lang w:val="hr-HR"/>
        </w:rPr>
      </w:pPr>
    </w:p>
    <w:p w14:paraId="6AB27C63" w14:textId="77777777" w:rsidR="00A36580" w:rsidRPr="003648F3" w:rsidRDefault="00A36580" w:rsidP="00667D3B">
      <w:pPr>
        <w:rPr>
          <w:lang w:val="hr-HR"/>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6264"/>
        <w:gridCol w:w="2410"/>
      </w:tblGrid>
      <w:tr w:rsidR="00667D3B" w:rsidRPr="003648F3" w14:paraId="0923331D" w14:textId="77777777" w:rsidTr="00237F7E">
        <w:tc>
          <w:tcPr>
            <w:tcW w:w="648" w:type="dxa"/>
            <w:vAlign w:val="center"/>
          </w:tcPr>
          <w:p w14:paraId="5C5AC565" w14:textId="77777777" w:rsidR="00667D3B" w:rsidRPr="003648F3" w:rsidRDefault="00667D3B" w:rsidP="00237F7E">
            <w:pPr>
              <w:jc w:val="center"/>
              <w:rPr>
                <w:b/>
                <w:bCs/>
                <w:lang w:val="hr-HR"/>
              </w:rPr>
            </w:pPr>
            <w:r w:rsidRPr="003648F3">
              <w:rPr>
                <w:b/>
                <w:bCs/>
                <w:lang w:val="hr-HR"/>
              </w:rPr>
              <w:t>BR</w:t>
            </w:r>
          </w:p>
        </w:tc>
        <w:tc>
          <w:tcPr>
            <w:tcW w:w="6264" w:type="dxa"/>
            <w:vAlign w:val="center"/>
          </w:tcPr>
          <w:p w14:paraId="21538EF5" w14:textId="77777777" w:rsidR="00667D3B" w:rsidRPr="003648F3" w:rsidRDefault="00667D3B" w:rsidP="00237F7E">
            <w:pPr>
              <w:jc w:val="center"/>
              <w:rPr>
                <w:b/>
                <w:bCs/>
                <w:lang w:val="hr-HR"/>
              </w:rPr>
            </w:pPr>
            <w:r w:rsidRPr="003648F3">
              <w:rPr>
                <w:b/>
                <w:bCs/>
                <w:lang w:val="hr-HR"/>
              </w:rPr>
              <w:t>TVRDNJA</w:t>
            </w:r>
          </w:p>
        </w:tc>
        <w:tc>
          <w:tcPr>
            <w:tcW w:w="2410" w:type="dxa"/>
            <w:vAlign w:val="center"/>
          </w:tcPr>
          <w:p w14:paraId="1DA009A0" w14:textId="77777777" w:rsidR="00667D3B" w:rsidRPr="003648F3" w:rsidRDefault="00667D3B" w:rsidP="00237F7E">
            <w:pPr>
              <w:jc w:val="center"/>
              <w:rPr>
                <w:b/>
                <w:bCs/>
                <w:lang w:val="hr-HR"/>
              </w:rPr>
            </w:pPr>
            <w:r w:rsidRPr="003648F3">
              <w:rPr>
                <w:b/>
                <w:bCs/>
                <w:lang w:val="hr-HR"/>
              </w:rPr>
              <w:t>STAV</w:t>
            </w:r>
          </w:p>
          <w:p w14:paraId="1F9DF094" w14:textId="77777777" w:rsidR="00667D3B" w:rsidRPr="003648F3" w:rsidRDefault="00667D3B" w:rsidP="00237F7E">
            <w:pPr>
              <w:jc w:val="center"/>
              <w:rPr>
                <w:b/>
                <w:bCs/>
                <w:lang w:val="hr-HR"/>
              </w:rPr>
            </w:pPr>
            <w:r w:rsidRPr="003648F3">
              <w:rPr>
                <w:b/>
                <w:bCs/>
                <w:lang w:val="hr-HR"/>
              </w:rPr>
              <w:t xml:space="preserve">(od </w:t>
            </w:r>
            <w:r w:rsidR="00A36580" w:rsidRPr="003648F3">
              <w:rPr>
                <w:b/>
                <w:bCs/>
                <w:lang w:val="hr-HR"/>
              </w:rPr>
              <w:t>0</w:t>
            </w:r>
            <w:r w:rsidRPr="003648F3">
              <w:rPr>
                <w:b/>
                <w:bCs/>
                <w:lang w:val="hr-HR"/>
              </w:rPr>
              <w:t xml:space="preserve"> do </w:t>
            </w:r>
            <w:r w:rsidR="00A36580" w:rsidRPr="003648F3">
              <w:rPr>
                <w:b/>
                <w:bCs/>
                <w:lang w:val="hr-HR"/>
              </w:rPr>
              <w:t>4</w:t>
            </w:r>
            <w:r w:rsidRPr="003648F3">
              <w:rPr>
                <w:b/>
                <w:bCs/>
                <w:lang w:val="hr-HR"/>
              </w:rPr>
              <w:t>)</w:t>
            </w:r>
          </w:p>
        </w:tc>
      </w:tr>
      <w:tr w:rsidR="00667D3B" w:rsidRPr="003648F3" w14:paraId="7CA19719" w14:textId="77777777" w:rsidTr="00237F7E">
        <w:trPr>
          <w:trHeight w:val="621"/>
        </w:trPr>
        <w:tc>
          <w:tcPr>
            <w:tcW w:w="648" w:type="dxa"/>
            <w:vAlign w:val="center"/>
          </w:tcPr>
          <w:p w14:paraId="266C8EBE" w14:textId="77777777" w:rsidR="00667D3B" w:rsidRPr="003648F3" w:rsidRDefault="00027E29" w:rsidP="00237F7E">
            <w:pPr>
              <w:jc w:val="center"/>
              <w:rPr>
                <w:b/>
                <w:bCs/>
                <w:lang w:val="hr-HR"/>
              </w:rPr>
            </w:pPr>
            <w:r w:rsidRPr="003648F3">
              <w:rPr>
                <w:b/>
                <w:bCs/>
                <w:lang w:val="hr-HR"/>
              </w:rPr>
              <w:t>7</w:t>
            </w:r>
          </w:p>
        </w:tc>
        <w:tc>
          <w:tcPr>
            <w:tcW w:w="6264" w:type="dxa"/>
            <w:vAlign w:val="center"/>
          </w:tcPr>
          <w:p w14:paraId="2DACD322" w14:textId="469592DC" w:rsidR="00667D3B" w:rsidRPr="003648F3" w:rsidRDefault="00EF5E77" w:rsidP="00237F7E">
            <w:pPr>
              <w:pStyle w:val="uvlaka"/>
              <w:ind w:left="0" w:firstLine="0"/>
              <w:rPr>
                <w:b/>
                <w:bCs/>
              </w:rPr>
            </w:pPr>
            <w:r>
              <w:rPr>
                <w:b/>
                <w:bCs/>
              </w:rPr>
              <w:t>Web stranice su</w:t>
            </w:r>
            <w:r w:rsidR="00667D3B" w:rsidRPr="003648F3">
              <w:rPr>
                <w:b/>
                <w:bCs/>
              </w:rPr>
              <w:t xml:space="preserve"> prilagođen</w:t>
            </w:r>
            <w:r>
              <w:rPr>
                <w:b/>
                <w:bCs/>
              </w:rPr>
              <w:t>e</w:t>
            </w:r>
            <w:r w:rsidR="00667D3B" w:rsidRPr="003648F3">
              <w:rPr>
                <w:b/>
                <w:bCs/>
              </w:rPr>
              <w:t xml:space="preserve"> </w:t>
            </w:r>
            <w:r>
              <w:rPr>
                <w:b/>
                <w:bCs/>
              </w:rPr>
              <w:t>učinkovitom</w:t>
            </w:r>
            <w:r w:rsidR="00667D3B" w:rsidRPr="003648F3">
              <w:rPr>
                <w:b/>
                <w:bCs/>
              </w:rPr>
              <w:t xml:space="preserve"> korištenju i početnika i naprednijih korisnika.</w:t>
            </w:r>
          </w:p>
        </w:tc>
        <w:tc>
          <w:tcPr>
            <w:tcW w:w="2410" w:type="dxa"/>
            <w:vAlign w:val="center"/>
          </w:tcPr>
          <w:p w14:paraId="5A2C9D76" w14:textId="4018C45B" w:rsidR="00667D3B" w:rsidRPr="003648F3" w:rsidRDefault="00745929" w:rsidP="00237F7E">
            <w:pPr>
              <w:rPr>
                <w:lang w:val="hr-HR"/>
              </w:rPr>
            </w:pPr>
            <w:r>
              <w:rPr>
                <w:lang w:val="hr-HR"/>
              </w:rPr>
              <w:t>2</w:t>
            </w:r>
          </w:p>
        </w:tc>
      </w:tr>
      <w:tr w:rsidR="00667D3B" w:rsidRPr="003648F3" w14:paraId="16546D06" w14:textId="77777777" w:rsidTr="00CB18DE">
        <w:trPr>
          <w:trHeight w:val="1450"/>
        </w:trPr>
        <w:tc>
          <w:tcPr>
            <w:tcW w:w="648" w:type="dxa"/>
            <w:vAlign w:val="center"/>
          </w:tcPr>
          <w:p w14:paraId="5E2E951D" w14:textId="77777777" w:rsidR="00667D3B" w:rsidRPr="003648F3" w:rsidRDefault="00667D3B" w:rsidP="00237F7E">
            <w:pPr>
              <w:jc w:val="center"/>
              <w:rPr>
                <w:b/>
                <w:bCs/>
                <w:lang w:val="hr-HR"/>
              </w:rPr>
            </w:pPr>
          </w:p>
        </w:tc>
        <w:tc>
          <w:tcPr>
            <w:tcW w:w="8674" w:type="dxa"/>
            <w:gridSpan w:val="2"/>
          </w:tcPr>
          <w:p w14:paraId="3C1B5D44" w14:textId="6210AA07" w:rsidR="006C5FFC" w:rsidRDefault="00745929" w:rsidP="00745929">
            <w:pPr>
              <w:pStyle w:val="uvlaka"/>
              <w:spacing w:line="276" w:lineRule="auto"/>
              <w:jc w:val="both"/>
              <w:rPr>
                <w:color w:val="000000"/>
              </w:rPr>
            </w:pPr>
            <w:r w:rsidRPr="00A34A80">
              <w:rPr>
                <w:color w:val="000000"/>
              </w:rPr>
              <w:t>Mogućnosti i informacije koje se najčešće koriste su i najlakše dostupne</w:t>
            </w:r>
            <w:r>
              <w:rPr>
                <w:color w:val="000000"/>
              </w:rPr>
              <w:t>, n</w:t>
            </w:r>
            <w:r w:rsidRPr="00A34A80">
              <w:rPr>
                <w:color w:val="000000"/>
              </w:rPr>
              <w:t xml:space="preserve">ajvažnije funkcije su dostupne na </w:t>
            </w:r>
            <w:r>
              <w:rPr>
                <w:color w:val="000000"/>
              </w:rPr>
              <w:t>n</w:t>
            </w:r>
            <w:r w:rsidRPr="00A34A80">
              <w:rPr>
                <w:color w:val="000000"/>
              </w:rPr>
              <w:t>aslovnici</w:t>
            </w:r>
            <w:r>
              <w:rPr>
                <w:color w:val="000000"/>
              </w:rPr>
              <w:t>, i</w:t>
            </w:r>
            <w:r w:rsidRPr="00A34A80">
              <w:rPr>
                <w:color w:val="000000"/>
              </w:rPr>
              <w:t>nformacije su kvalitetno kategorizirane, te se efikasno pronalaze. Nema pretjeranog marketinškog sadržaja ni nepotrebnih pluginova.</w:t>
            </w:r>
          </w:p>
          <w:p w14:paraId="6C631A46" w14:textId="77777777" w:rsidR="006C5FFC" w:rsidRDefault="006C5FFC" w:rsidP="00237F7E">
            <w:pPr>
              <w:rPr>
                <w:lang w:val="hr-HR"/>
              </w:rPr>
            </w:pPr>
          </w:p>
          <w:p w14:paraId="30F3DC3A" w14:textId="1C85E181" w:rsidR="006C5FFC" w:rsidRPr="003648F3" w:rsidRDefault="006C5FFC" w:rsidP="00237F7E">
            <w:pPr>
              <w:rPr>
                <w:lang w:val="hr-HR"/>
              </w:rPr>
            </w:pPr>
            <w:r>
              <w:rPr>
                <w:lang w:val="hr-HR"/>
              </w:rPr>
              <w:t xml:space="preserve">  </w:t>
            </w:r>
          </w:p>
        </w:tc>
      </w:tr>
      <w:tr w:rsidR="009E7761" w:rsidRPr="003648F3" w14:paraId="15D21537" w14:textId="77777777" w:rsidTr="00CB18DE">
        <w:trPr>
          <w:trHeight w:val="1559"/>
        </w:trPr>
        <w:tc>
          <w:tcPr>
            <w:tcW w:w="648" w:type="dxa"/>
            <w:vAlign w:val="center"/>
          </w:tcPr>
          <w:p w14:paraId="3FE72B63" w14:textId="77777777" w:rsidR="009E7761" w:rsidRPr="003648F3" w:rsidRDefault="009E7761" w:rsidP="00237F7E">
            <w:pPr>
              <w:jc w:val="center"/>
              <w:rPr>
                <w:b/>
                <w:bCs/>
                <w:lang w:val="hr-HR"/>
              </w:rPr>
            </w:pPr>
          </w:p>
        </w:tc>
        <w:tc>
          <w:tcPr>
            <w:tcW w:w="8674" w:type="dxa"/>
            <w:gridSpan w:val="2"/>
          </w:tcPr>
          <w:p w14:paraId="46521607" w14:textId="3A336E06" w:rsidR="00745929" w:rsidRPr="00A34A80" w:rsidRDefault="00745929" w:rsidP="00745929">
            <w:pPr>
              <w:pStyle w:val="uvlaka"/>
              <w:spacing w:line="276" w:lineRule="auto"/>
              <w:jc w:val="both"/>
              <w:rPr>
                <w:color w:val="000000"/>
              </w:rPr>
            </w:pPr>
            <w:r w:rsidRPr="00A34A80">
              <w:rPr>
                <w:color w:val="000000"/>
              </w:rPr>
              <w:t>Napredniji korisnici efikasnije koriste portal, koristeći njima namijenjene dodatne opcije portala (npr. mogućnost pretraživanja portala, chatbot)</w:t>
            </w:r>
            <w:r>
              <w:rPr>
                <w:color w:val="000000"/>
              </w:rPr>
              <w:t>, p</w:t>
            </w:r>
            <w:r w:rsidRPr="00A34A80">
              <w:rPr>
                <w:color w:val="000000"/>
              </w:rPr>
              <w:t>ortal je moguće prilagoditi individualnim željama</w:t>
            </w:r>
            <w:r>
              <w:rPr>
                <w:color w:val="000000"/>
              </w:rPr>
              <w:t>, po</w:t>
            </w:r>
            <w:r w:rsidRPr="00A34A80">
              <w:rPr>
                <w:color w:val="000000"/>
              </w:rPr>
              <w:t>rtal je moguće prilagoditi individualnim željama</w:t>
            </w:r>
            <w:r>
              <w:rPr>
                <w:color w:val="000000"/>
              </w:rPr>
              <w:t>, po</w:t>
            </w:r>
            <w:r w:rsidRPr="00A34A80">
              <w:rPr>
                <w:color w:val="000000"/>
              </w:rPr>
              <w:t>stoji forum, blog, komentiranje članaka ili neki od web specifičnih oblika komunikacije, tj. interakcije.</w:t>
            </w:r>
          </w:p>
          <w:p w14:paraId="73E49A76" w14:textId="5623EB59" w:rsidR="00745929" w:rsidRPr="00A34A80" w:rsidRDefault="00745929" w:rsidP="00745929">
            <w:pPr>
              <w:pStyle w:val="uvlaka"/>
              <w:spacing w:line="276" w:lineRule="auto"/>
              <w:jc w:val="both"/>
              <w:rPr>
                <w:color w:val="000000"/>
              </w:rPr>
            </w:pPr>
          </w:p>
          <w:p w14:paraId="58506936" w14:textId="240689B2" w:rsidR="00745929" w:rsidRPr="00A34A80" w:rsidRDefault="00745929" w:rsidP="00745929">
            <w:pPr>
              <w:pStyle w:val="uvlaka"/>
              <w:spacing w:line="276" w:lineRule="auto"/>
              <w:jc w:val="both"/>
              <w:rPr>
                <w:color w:val="000000"/>
              </w:rPr>
            </w:pPr>
          </w:p>
          <w:p w14:paraId="50D2D178" w14:textId="1FE10F31" w:rsidR="00745929" w:rsidRPr="00A34A80" w:rsidRDefault="00745929" w:rsidP="00745929">
            <w:pPr>
              <w:pStyle w:val="uvlaka"/>
              <w:spacing w:line="276" w:lineRule="auto"/>
              <w:jc w:val="both"/>
              <w:rPr>
                <w:color w:val="000000"/>
              </w:rPr>
            </w:pPr>
          </w:p>
          <w:p w14:paraId="7D6B3B62" w14:textId="005C2148" w:rsidR="006C5FFC" w:rsidRPr="003648F3" w:rsidRDefault="006C5FFC" w:rsidP="00237F7E">
            <w:pPr>
              <w:rPr>
                <w:lang w:val="hr-HR"/>
              </w:rPr>
            </w:pPr>
          </w:p>
        </w:tc>
      </w:tr>
    </w:tbl>
    <w:p w14:paraId="3784A723" w14:textId="77777777" w:rsidR="00907D7B" w:rsidRPr="003648F3" w:rsidRDefault="00907D7B" w:rsidP="00907D7B">
      <w:pPr>
        <w:rPr>
          <w:lang w:val="hr-HR"/>
        </w:rPr>
      </w:pPr>
    </w:p>
    <w:p w14:paraId="770CC07B" w14:textId="77777777" w:rsidR="002E1E2E" w:rsidRDefault="002E1E2E" w:rsidP="00575D18">
      <w:pPr>
        <w:jc w:val="both"/>
        <w:rPr>
          <w:lang w:val="hr-HR"/>
        </w:rPr>
      </w:pPr>
    </w:p>
    <w:p w14:paraId="3F41158F" w14:textId="77777777" w:rsidR="002E1E2E" w:rsidRDefault="002E1E2E" w:rsidP="00575D18">
      <w:pPr>
        <w:jc w:val="both"/>
        <w:rPr>
          <w:lang w:val="hr-HR"/>
        </w:rPr>
      </w:pPr>
    </w:p>
    <w:p w14:paraId="3EE4F7ED" w14:textId="77777777" w:rsidR="00907D7B" w:rsidRPr="003648F3" w:rsidRDefault="009576B9" w:rsidP="00575D18">
      <w:pPr>
        <w:jc w:val="both"/>
        <w:rPr>
          <w:b/>
          <w:bCs/>
          <w:lang w:val="hr-HR"/>
        </w:rPr>
      </w:pPr>
      <w:r w:rsidRPr="00E962AF">
        <w:rPr>
          <w:b/>
          <w:bCs/>
          <w:lang w:val="hr-HR"/>
        </w:rPr>
        <w:t xml:space="preserve">HEURISTIKA </w:t>
      </w:r>
      <w:r w:rsidR="00027E29" w:rsidRPr="00E962AF">
        <w:rPr>
          <w:b/>
          <w:bCs/>
          <w:lang w:val="hr-HR"/>
        </w:rPr>
        <w:t>8</w:t>
      </w:r>
      <w:r w:rsidR="00907D7B" w:rsidRPr="00E962AF">
        <w:rPr>
          <w:b/>
          <w:bCs/>
          <w:lang w:val="hr-HR"/>
        </w:rPr>
        <w:t xml:space="preserve">. </w:t>
      </w:r>
      <w:r w:rsidR="00027E29" w:rsidRPr="00E962AF">
        <w:rPr>
          <w:b/>
          <w:bCs/>
          <w:lang w:val="hr-HR"/>
        </w:rPr>
        <w:t xml:space="preserve">Estetski i minimalistički dizajn (eng. </w:t>
      </w:r>
      <w:r w:rsidR="00027E29" w:rsidRPr="00E962AF">
        <w:rPr>
          <w:b/>
          <w:bCs/>
          <w:i/>
          <w:lang w:val="hr-HR"/>
        </w:rPr>
        <w:t>Aesthetics and minimalist design</w:t>
      </w:r>
      <w:r w:rsidR="00027E29" w:rsidRPr="00E962AF">
        <w:rPr>
          <w:b/>
          <w:bCs/>
          <w:lang w:val="hr-HR"/>
        </w:rPr>
        <w:t>)</w:t>
      </w:r>
    </w:p>
    <w:p w14:paraId="710804EE" w14:textId="77777777" w:rsidR="00907D7B" w:rsidRPr="003648F3" w:rsidRDefault="00907D7B" w:rsidP="00575D18">
      <w:pPr>
        <w:jc w:val="both"/>
        <w:rPr>
          <w:b/>
          <w:bCs/>
          <w:lang w:val="hr-HR"/>
        </w:rPr>
      </w:pPr>
    </w:p>
    <w:p w14:paraId="5BB20363" w14:textId="77777777" w:rsidR="00027E29" w:rsidRPr="006C2824" w:rsidRDefault="00027E29" w:rsidP="00575D18">
      <w:pPr>
        <w:jc w:val="both"/>
        <w:rPr>
          <w:i/>
          <w:iCs/>
          <w:lang w:val="hr-HR"/>
        </w:rPr>
      </w:pPr>
      <w:r w:rsidRPr="006C2824">
        <w:rPr>
          <w:i/>
          <w:iCs/>
          <w:lang w:val="hr-HR"/>
        </w:rPr>
        <w:t>Izbjegavati korištenje nebitnih dijaloških okvira ili elemenata dizajna (slike, gumbi i sl.) kako bi se spriječilo stvaranje tzv. vizualne buke (eng. visual noise). Nebitni elementi stranice obično utječu na vidljivost drugih, važnijih informacija.</w:t>
      </w:r>
    </w:p>
    <w:p w14:paraId="5738E094" w14:textId="77777777" w:rsidR="00027E29" w:rsidRPr="006C2824" w:rsidRDefault="00027E29" w:rsidP="00575D18">
      <w:pPr>
        <w:jc w:val="both"/>
        <w:rPr>
          <w:i/>
          <w:iCs/>
          <w:lang w:val="hr-HR"/>
        </w:rPr>
      </w:pPr>
    </w:p>
    <w:p w14:paraId="3C0C7205" w14:textId="77777777" w:rsidR="00907D7B" w:rsidRPr="006C2824" w:rsidRDefault="00907D7B" w:rsidP="00575D18">
      <w:pPr>
        <w:jc w:val="both"/>
        <w:rPr>
          <w:lang w:val="hr-HR"/>
        </w:rPr>
      </w:pPr>
      <w:r w:rsidRPr="006C2824">
        <w:rPr>
          <w:b/>
          <w:lang w:val="hr-HR"/>
        </w:rPr>
        <w:t>SMJERNICA</w:t>
      </w:r>
      <w:r w:rsidRPr="006C2824">
        <w:rPr>
          <w:lang w:val="hr-HR"/>
        </w:rPr>
        <w:t>:</w:t>
      </w:r>
    </w:p>
    <w:p w14:paraId="447F0501" w14:textId="77777777" w:rsidR="00907D7B" w:rsidRPr="006C2824" w:rsidRDefault="00907D7B" w:rsidP="00575D18">
      <w:pPr>
        <w:jc w:val="both"/>
        <w:rPr>
          <w:lang w:val="hr-HR"/>
        </w:rPr>
      </w:pPr>
    </w:p>
    <w:p w14:paraId="57EFD360" w14:textId="77777777" w:rsidR="00907D7B" w:rsidRPr="006C2824" w:rsidRDefault="00027E29" w:rsidP="00575D18">
      <w:pPr>
        <w:pStyle w:val="uvlaka"/>
        <w:jc w:val="both"/>
        <w:rPr>
          <w:b/>
          <w:bCs/>
        </w:rPr>
      </w:pPr>
      <w:r w:rsidRPr="006C2824">
        <w:rPr>
          <w:b/>
          <w:bCs/>
        </w:rPr>
        <w:t>8</w:t>
      </w:r>
      <w:r w:rsidR="00907D7B" w:rsidRPr="006C2824">
        <w:rPr>
          <w:b/>
          <w:bCs/>
        </w:rPr>
        <w:t xml:space="preserve">. </w:t>
      </w:r>
      <w:r w:rsidR="0042434A" w:rsidRPr="006C2824">
        <w:rPr>
          <w:b/>
          <w:bCs/>
        </w:rPr>
        <w:t>Je li</w:t>
      </w:r>
      <w:r w:rsidR="00907D7B" w:rsidRPr="006C2824">
        <w:rPr>
          <w:b/>
          <w:bCs/>
        </w:rPr>
        <w:t xml:space="preserve"> izgled portala jasan, razumljiv i </w:t>
      </w:r>
      <w:r w:rsidR="001001F0">
        <w:rPr>
          <w:b/>
          <w:bCs/>
        </w:rPr>
        <w:t>ugodan oku</w:t>
      </w:r>
      <w:r w:rsidR="00907D7B" w:rsidRPr="006C2824">
        <w:rPr>
          <w:b/>
          <w:bCs/>
        </w:rPr>
        <w:t xml:space="preserve">, </w:t>
      </w:r>
      <w:r w:rsidR="0042434A" w:rsidRPr="006C2824">
        <w:rPr>
          <w:b/>
          <w:bCs/>
        </w:rPr>
        <w:t>odnosno</w:t>
      </w:r>
      <w:r w:rsidR="00907D7B" w:rsidRPr="006C2824">
        <w:rPr>
          <w:b/>
          <w:bCs/>
        </w:rPr>
        <w:t xml:space="preserve"> </w:t>
      </w:r>
      <w:r w:rsidR="0042434A" w:rsidRPr="006C2824">
        <w:rPr>
          <w:b/>
          <w:bCs/>
        </w:rPr>
        <w:t>jesu li</w:t>
      </w:r>
      <w:r w:rsidR="00907D7B" w:rsidRPr="006C2824">
        <w:rPr>
          <w:b/>
          <w:bCs/>
        </w:rPr>
        <w:t xml:space="preserve"> najpotrebnije informacije ujedno i najuočljivije?</w:t>
      </w:r>
    </w:p>
    <w:p w14:paraId="268CE5D0" w14:textId="77777777" w:rsidR="00907D7B" w:rsidRPr="006C2824" w:rsidRDefault="00907D7B" w:rsidP="00575D18">
      <w:pPr>
        <w:pStyle w:val="uvlaka"/>
        <w:jc w:val="both"/>
      </w:pPr>
    </w:p>
    <w:p w14:paraId="06593189" w14:textId="77777777" w:rsidR="0042434A" w:rsidRPr="00A34A80" w:rsidRDefault="00907D7B" w:rsidP="0042434A">
      <w:pPr>
        <w:pStyle w:val="uvlaka"/>
        <w:numPr>
          <w:ilvl w:val="0"/>
          <w:numId w:val="35"/>
        </w:numPr>
        <w:spacing w:line="276" w:lineRule="auto"/>
        <w:jc w:val="both"/>
        <w:rPr>
          <w:color w:val="000000"/>
        </w:rPr>
      </w:pPr>
      <w:r w:rsidRPr="00A34A80">
        <w:rPr>
          <w:color w:val="000000"/>
        </w:rPr>
        <w:t xml:space="preserve">Prva stranica definira identitet portala i pruža uvid u njegov sadržaj. </w:t>
      </w:r>
    </w:p>
    <w:p w14:paraId="26CE077F" w14:textId="77777777" w:rsidR="0042434A" w:rsidRPr="00A34A80" w:rsidRDefault="00907D7B" w:rsidP="0042434A">
      <w:pPr>
        <w:pStyle w:val="uvlaka"/>
        <w:numPr>
          <w:ilvl w:val="0"/>
          <w:numId w:val="35"/>
        </w:numPr>
        <w:spacing w:line="276" w:lineRule="auto"/>
        <w:jc w:val="both"/>
        <w:rPr>
          <w:color w:val="000000"/>
        </w:rPr>
      </w:pPr>
      <w:r w:rsidRPr="00A34A80">
        <w:rPr>
          <w:color w:val="000000"/>
        </w:rPr>
        <w:t>Linkovi su jasno uočljivi.</w:t>
      </w:r>
    </w:p>
    <w:p w14:paraId="49026BDA" w14:textId="77777777" w:rsidR="0042434A" w:rsidRPr="00A34A80" w:rsidRDefault="00907D7B" w:rsidP="0042434A">
      <w:pPr>
        <w:pStyle w:val="uvlaka"/>
        <w:numPr>
          <w:ilvl w:val="0"/>
          <w:numId w:val="35"/>
        </w:numPr>
        <w:spacing w:line="276" w:lineRule="auto"/>
        <w:jc w:val="both"/>
        <w:rPr>
          <w:color w:val="000000"/>
        </w:rPr>
      </w:pPr>
      <w:r w:rsidRPr="00A34A80">
        <w:rPr>
          <w:color w:val="000000"/>
        </w:rPr>
        <w:t xml:space="preserve">Čitljivost portala je visoka, tekstovi su prikladne dužine, najvažnije informacije su na vrhu, te se tekst ne lista predugo. Izbjegnute su preduge stranice, tj. dulje stranice su podijeljene </w:t>
      </w:r>
      <w:r w:rsidR="0042434A" w:rsidRPr="00A34A80">
        <w:rPr>
          <w:color w:val="000000"/>
        </w:rPr>
        <w:t>na nekoliko manjih.</w:t>
      </w:r>
    </w:p>
    <w:p w14:paraId="7CF0666E" w14:textId="77777777" w:rsidR="0042434A" w:rsidRPr="00A34A80" w:rsidRDefault="00907D7B" w:rsidP="0042434A">
      <w:pPr>
        <w:numPr>
          <w:ilvl w:val="0"/>
          <w:numId w:val="35"/>
        </w:numPr>
        <w:spacing w:line="276" w:lineRule="auto"/>
        <w:jc w:val="both"/>
        <w:rPr>
          <w:color w:val="000000"/>
          <w:lang w:val="hr-HR" w:eastAsia="hr-HR"/>
        </w:rPr>
      </w:pPr>
      <w:r w:rsidRPr="00A34A80">
        <w:rPr>
          <w:color w:val="000000"/>
          <w:lang w:val="hr-HR"/>
        </w:rPr>
        <w:t>Veličina i vrsta pisma osigurava jasnoću. Adekvatno se koriste velika i mala slova (</w:t>
      </w:r>
      <w:r w:rsidR="00B34CAB" w:rsidRPr="00A34A80">
        <w:rPr>
          <w:color w:val="000000"/>
          <w:lang w:val="hr-HR"/>
        </w:rPr>
        <w:t xml:space="preserve">VERZAL </w:t>
      </w:r>
      <w:r w:rsidRPr="00A34A80">
        <w:rPr>
          <w:color w:val="000000"/>
          <w:lang w:val="hr-HR"/>
        </w:rPr>
        <w:t>i kurziv).</w:t>
      </w:r>
      <w:r w:rsidR="0042434A" w:rsidRPr="00A34A80">
        <w:rPr>
          <w:color w:val="000000"/>
          <w:lang w:val="it-IT"/>
        </w:rPr>
        <w:t xml:space="preserve"> </w:t>
      </w:r>
      <w:r w:rsidR="0042434A" w:rsidRPr="00A34A80">
        <w:rPr>
          <w:color w:val="000000"/>
          <w:lang w:val="hr-HR" w:eastAsia="hr-HR"/>
        </w:rPr>
        <w:t>Koristi se minimalan broj različitih fontova (vrsta pisma).</w:t>
      </w:r>
    </w:p>
    <w:p w14:paraId="2D967ACE" w14:textId="77777777" w:rsidR="0042434A" w:rsidRPr="00B26CF9" w:rsidRDefault="00907D7B" w:rsidP="0042434A">
      <w:pPr>
        <w:numPr>
          <w:ilvl w:val="0"/>
          <w:numId w:val="35"/>
        </w:numPr>
        <w:spacing w:line="276" w:lineRule="auto"/>
        <w:rPr>
          <w:color w:val="000000"/>
          <w:lang w:val="es-ES"/>
        </w:rPr>
      </w:pPr>
      <w:r w:rsidRPr="00A34A80">
        <w:rPr>
          <w:color w:val="000000"/>
          <w:lang w:val="hr-HR"/>
        </w:rPr>
        <w:lastRenderedPageBreak/>
        <w:t>Izgled portala je ugodan korisnicima.</w:t>
      </w:r>
      <w:r w:rsidR="0042434A" w:rsidRPr="00A34A80">
        <w:rPr>
          <w:color w:val="000000"/>
          <w:lang w:val="es-ES"/>
        </w:rPr>
        <w:t xml:space="preserve"> </w:t>
      </w:r>
    </w:p>
    <w:p w14:paraId="00F1F998" w14:textId="77777777" w:rsidR="0042434A" w:rsidRPr="00A34A80" w:rsidRDefault="00907D7B" w:rsidP="0042434A">
      <w:pPr>
        <w:numPr>
          <w:ilvl w:val="0"/>
          <w:numId w:val="35"/>
        </w:numPr>
        <w:spacing w:line="276" w:lineRule="auto"/>
        <w:jc w:val="both"/>
        <w:rPr>
          <w:color w:val="000000"/>
          <w:lang w:val="hr-HR" w:eastAsia="hr-HR"/>
        </w:rPr>
      </w:pPr>
      <w:r w:rsidRPr="00A34A80">
        <w:rPr>
          <w:color w:val="000000"/>
          <w:lang w:val="hr-HR"/>
        </w:rPr>
        <w:t>Vizualni elementi portala su tehnički i sa</w:t>
      </w:r>
      <w:r w:rsidR="0042434A" w:rsidRPr="00A34A80">
        <w:rPr>
          <w:color w:val="000000"/>
          <w:lang w:val="hr-HR"/>
        </w:rPr>
        <w:t xml:space="preserve">držajno prilagođeni mediju weba, te su poravnati i pozicionirani korištenjem tzv. linijske mreže (eng. </w:t>
      </w:r>
      <w:r w:rsidR="0042434A" w:rsidRPr="00A34A80">
        <w:rPr>
          <w:i/>
          <w:color w:val="000000"/>
          <w:lang w:val="hr-HR"/>
        </w:rPr>
        <w:t>grid</w:t>
      </w:r>
      <w:r w:rsidR="0042434A" w:rsidRPr="00A34A80">
        <w:rPr>
          <w:color w:val="000000"/>
          <w:lang w:val="hr-HR"/>
        </w:rPr>
        <w:t>)</w:t>
      </w:r>
    </w:p>
    <w:p w14:paraId="5E00FE01" w14:textId="77777777" w:rsidR="0042434A" w:rsidRPr="00A34A80" w:rsidRDefault="0042434A" w:rsidP="0042434A">
      <w:pPr>
        <w:numPr>
          <w:ilvl w:val="0"/>
          <w:numId w:val="35"/>
        </w:numPr>
        <w:spacing w:line="276" w:lineRule="auto"/>
        <w:jc w:val="both"/>
        <w:rPr>
          <w:color w:val="000000"/>
          <w:lang w:val="hr-HR" w:eastAsia="hr-HR"/>
        </w:rPr>
      </w:pPr>
      <w:r w:rsidRPr="00A34A80">
        <w:rPr>
          <w:color w:val="000000"/>
          <w:lang w:val="hr-HR" w:eastAsia="hr-HR"/>
        </w:rPr>
        <w:t>Koristi se minimalan broj različitih boja.</w:t>
      </w:r>
      <w:r w:rsidR="001001F0" w:rsidRPr="00A34A80">
        <w:rPr>
          <w:color w:val="000000"/>
          <w:lang w:val="hr-HR" w:eastAsia="hr-HR"/>
        </w:rPr>
        <w:t xml:space="preserve"> Boje su dobro usklađene. Postoji dovoljan kontrast između teksta i pozadine, tekst je čitljiv na stranici ili unutar multimedijskog elementa (npr. videa).</w:t>
      </w:r>
    </w:p>
    <w:p w14:paraId="671D58A2" w14:textId="77777777" w:rsidR="000A0ADD" w:rsidRPr="000A0ADD" w:rsidRDefault="000A0ADD" w:rsidP="000A0ADD">
      <w:pPr>
        <w:pStyle w:val="C-sliketekst"/>
        <w:numPr>
          <w:ilvl w:val="0"/>
          <w:numId w:val="35"/>
        </w:numPr>
        <w:rPr>
          <w:rFonts w:ascii="Times New Roman" w:hAnsi="Times New Roman" w:cs="Times New Roman"/>
          <w:sz w:val="24"/>
          <w:szCs w:val="24"/>
        </w:rPr>
      </w:pPr>
      <w:r w:rsidRPr="000A0ADD">
        <w:rPr>
          <w:rFonts w:ascii="Times New Roman" w:hAnsi="Times New Roman" w:cs="Times New Roman"/>
          <w:sz w:val="24"/>
          <w:szCs w:val="24"/>
        </w:rPr>
        <w:t>Dijaloški okviri ne bi trebali sadržavati informacije koje su nerelevantne ili rijetko potrebne.</w:t>
      </w:r>
    </w:p>
    <w:p w14:paraId="6BDE3636" w14:textId="77777777" w:rsidR="0042434A" w:rsidRPr="00A34A80" w:rsidRDefault="00907D7B" w:rsidP="0042434A">
      <w:pPr>
        <w:pStyle w:val="uvlaka"/>
        <w:numPr>
          <w:ilvl w:val="0"/>
          <w:numId w:val="35"/>
        </w:numPr>
        <w:spacing w:line="276" w:lineRule="auto"/>
        <w:jc w:val="both"/>
        <w:rPr>
          <w:color w:val="000000"/>
        </w:rPr>
      </w:pPr>
      <w:r w:rsidRPr="00A34A80">
        <w:rPr>
          <w:color w:val="000000"/>
        </w:rPr>
        <w:t>Ne postoje nepotrebni multimedijski dodaci koji usporavaju dolazak do traženih  informacija. Nema nepotrebnih animacija, slika, "bannera" koji stvaraju vizualni šum, odvlače pažnju i otežavaju snalaženje.</w:t>
      </w:r>
      <w:r w:rsidR="0042434A" w:rsidRPr="00A34A80">
        <w:rPr>
          <w:color w:val="000000"/>
        </w:rPr>
        <w:t xml:space="preserve"> Stranica ima dovoljno praznog prostora (eng. </w:t>
      </w:r>
      <w:r w:rsidR="0042434A" w:rsidRPr="00A34A80">
        <w:rPr>
          <w:i/>
          <w:color w:val="000000"/>
        </w:rPr>
        <w:t>white space</w:t>
      </w:r>
      <w:r w:rsidR="0042434A" w:rsidRPr="00A34A80">
        <w:rPr>
          <w:color w:val="000000"/>
        </w:rPr>
        <w:t>).</w:t>
      </w:r>
    </w:p>
    <w:p w14:paraId="46D29D05" w14:textId="77777777" w:rsidR="0042434A" w:rsidRPr="00A34A80" w:rsidRDefault="00907D7B" w:rsidP="0042434A">
      <w:pPr>
        <w:pStyle w:val="uvlaka"/>
        <w:numPr>
          <w:ilvl w:val="0"/>
          <w:numId w:val="35"/>
        </w:numPr>
        <w:spacing w:line="276" w:lineRule="auto"/>
        <w:jc w:val="both"/>
        <w:rPr>
          <w:color w:val="000000"/>
        </w:rPr>
      </w:pPr>
      <w:r w:rsidRPr="00A34A80">
        <w:rPr>
          <w:color w:val="000000"/>
        </w:rPr>
        <w:t>Portal je prilagođen različitim rezolucijama računala korisnika (stranica portala se prilagođava različitim veličinama prozora, nema potrebe za vertikalnim i/ili horizontalnim premotavanjem).</w:t>
      </w:r>
    </w:p>
    <w:p w14:paraId="18DE95C5" w14:textId="77777777" w:rsidR="00907D7B" w:rsidRPr="00A34A80" w:rsidRDefault="00907D7B" w:rsidP="0042434A">
      <w:pPr>
        <w:pStyle w:val="uvlaka"/>
        <w:numPr>
          <w:ilvl w:val="0"/>
          <w:numId w:val="35"/>
        </w:numPr>
        <w:spacing w:line="276" w:lineRule="auto"/>
        <w:jc w:val="both"/>
        <w:rPr>
          <w:color w:val="000000"/>
        </w:rPr>
      </w:pPr>
      <w:r w:rsidRPr="00A34A80">
        <w:rPr>
          <w:color w:val="000000"/>
        </w:rPr>
        <w:t>Tekstovi su prilagođeni i formatirani za ispisivanje na pisač.</w:t>
      </w:r>
    </w:p>
    <w:p w14:paraId="2E246EF3" w14:textId="77777777" w:rsidR="002E1E2E" w:rsidRPr="001001F0" w:rsidRDefault="002E1E2E" w:rsidP="0042434A">
      <w:pPr>
        <w:pStyle w:val="uvlaka"/>
        <w:numPr>
          <w:ilvl w:val="0"/>
          <w:numId w:val="35"/>
        </w:numPr>
        <w:spacing w:line="276" w:lineRule="auto"/>
        <w:jc w:val="both"/>
      </w:pPr>
      <w:r w:rsidRPr="00A34A80">
        <w:rPr>
          <w:color w:val="000000"/>
        </w:rPr>
        <w:t>Postoje li nepotrebni onboarding mehanizmi koji upoznaju korisnika sa elementima i funkcionalnostima koje su intuitivno jasni? (Straight line</w:t>
      </w:r>
      <w:r w:rsidRPr="001001F0">
        <w:t>)</w:t>
      </w:r>
    </w:p>
    <w:p w14:paraId="46C12596" w14:textId="77777777" w:rsidR="00907D7B" w:rsidRPr="006C2824" w:rsidRDefault="00907D7B" w:rsidP="00907D7B">
      <w:pPr>
        <w:rPr>
          <w:sz w:val="20"/>
          <w:szCs w:val="20"/>
          <w:lang w:val="hr-HR"/>
        </w:rPr>
      </w:pPr>
    </w:p>
    <w:p w14:paraId="7ACBC601" w14:textId="77777777" w:rsidR="0042434A" w:rsidRPr="006C2824" w:rsidRDefault="0042434A" w:rsidP="00907D7B">
      <w:pPr>
        <w:rPr>
          <w:sz w:val="20"/>
          <w:szCs w:val="20"/>
          <w:lang w:val="hr-HR"/>
        </w:rPr>
      </w:pPr>
    </w:p>
    <w:p w14:paraId="7677FE62" w14:textId="77777777" w:rsidR="00907D7B" w:rsidRPr="006C2824" w:rsidRDefault="00907D7B" w:rsidP="00907D7B">
      <w:pPr>
        <w:rPr>
          <w:sz w:val="20"/>
          <w:szCs w:val="20"/>
          <w:lang w:val="hr-HR"/>
        </w:rPr>
      </w:pPr>
      <w:r w:rsidRPr="006C2824">
        <w:rPr>
          <w:sz w:val="20"/>
          <w:szCs w:val="20"/>
          <w:lang w:val="hr-HR"/>
        </w:rPr>
        <w:t>MOGUĆI STAVOVI:</w:t>
      </w:r>
    </w:p>
    <w:p w14:paraId="7466F6B3" w14:textId="77777777" w:rsidR="00A36580" w:rsidRPr="006C2824" w:rsidRDefault="00A36580" w:rsidP="00A36580">
      <w:pPr>
        <w:rPr>
          <w:sz w:val="20"/>
          <w:szCs w:val="20"/>
          <w:lang w:val="hr-HR"/>
        </w:rPr>
      </w:pPr>
      <w:r w:rsidRPr="006C2824">
        <w:rPr>
          <w:sz w:val="20"/>
          <w:szCs w:val="20"/>
          <w:lang w:val="hr-HR"/>
        </w:rPr>
        <w:t>0: ne postoji problem upotrebljivosti</w:t>
      </w:r>
    </w:p>
    <w:p w14:paraId="2D133008" w14:textId="77777777" w:rsidR="00A36580" w:rsidRPr="006C2824" w:rsidRDefault="00A36580" w:rsidP="00A36580">
      <w:pPr>
        <w:rPr>
          <w:sz w:val="20"/>
          <w:szCs w:val="20"/>
          <w:lang w:val="hr-HR"/>
        </w:rPr>
      </w:pPr>
      <w:r w:rsidRPr="006C2824">
        <w:rPr>
          <w:sz w:val="20"/>
          <w:szCs w:val="20"/>
          <w:lang w:val="hr-HR"/>
        </w:rPr>
        <w:t>1: kozmetički problem upotrebljivosti (nije nužno ukloniti problem, osim ako imamo vremena)</w:t>
      </w:r>
    </w:p>
    <w:p w14:paraId="54267840" w14:textId="77777777" w:rsidR="00A36580" w:rsidRPr="006C2824" w:rsidRDefault="00A36580" w:rsidP="00A36580">
      <w:pPr>
        <w:rPr>
          <w:sz w:val="20"/>
          <w:szCs w:val="20"/>
          <w:lang w:val="hr-HR"/>
        </w:rPr>
      </w:pPr>
      <w:r w:rsidRPr="006C2824">
        <w:rPr>
          <w:sz w:val="20"/>
          <w:szCs w:val="20"/>
          <w:lang w:val="hr-HR"/>
        </w:rPr>
        <w:t>2: manji problem upotrebljivosti (problem niskog prioriteta kojeg je potrebno ukloniti)</w:t>
      </w:r>
    </w:p>
    <w:p w14:paraId="62E004D1" w14:textId="77777777" w:rsidR="00A36580" w:rsidRPr="006C2824" w:rsidRDefault="00A36580" w:rsidP="00A36580">
      <w:pPr>
        <w:rPr>
          <w:sz w:val="20"/>
          <w:szCs w:val="20"/>
          <w:lang w:val="hr-HR"/>
        </w:rPr>
      </w:pPr>
      <w:r w:rsidRPr="006C2824">
        <w:rPr>
          <w:sz w:val="20"/>
          <w:szCs w:val="20"/>
          <w:lang w:val="hr-HR"/>
        </w:rPr>
        <w:t>3: veći problem upotrebljivosti (problem visokog prioriteta kojeg je potrebno ukloniti)</w:t>
      </w:r>
    </w:p>
    <w:p w14:paraId="4725B066" w14:textId="77777777" w:rsidR="00A36580" w:rsidRPr="006C2824" w:rsidRDefault="00A36580" w:rsidP="00A36580">
      <w:pPr>
        <w:rPr>
          <w:sz w:val="20"/>
          <w:szCs w:val="20"/>
          <w:lang w:val="hr-HR"/>
        </w:rPr>
      </w:pPr>
      <w:r w:rsidRPr="006C2824">
        <w:rPr>
          <w:sz w:val="20"/>
          <w:szCs w:val="20"/>
          <w:lang w:val="hr-HR"/>
        </w:rPr>
        <w:t>4: katastrofalan problem upotrebljivosti (apsolutni prioritet, čim prije ukloniti / ukloniti prije aktivacije)</w:t>
      </w:r>
    </w:p>
    <w:p w14:paraId="0BED172B" w14:textId="77777777" w:rsidR="00907D7B" w:rsidRPr="006C2824" w:rsidRDefault="00907D7B" w:rsidP="00907D7B">
      <w:pPr>
        <w:rPr>
          <w:lang w:val="hr-HR"/>
        </w:rPr>
      </w:pPr>
    </w:p>
    <w:p w14:paraId="219E857E" w14:textId="77777777" w:rsidR="00A36580" w:rsidRPr="006C2824" w:rsidRDefault="00A36580" w:rsidP="00907D7B">
      <w:pPr>
        <w:rPr>
          <w:lang w:val="hr-HR"/>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6264"/>
        <w:gridCol w:w="2410"/>
      </w:tblGrid>
      <w:tr w:rsidR="00907D7B" w:rsidRPr="006C2824" w14:paraId="29EBB96A" w14:textId="77777777" w:rsidTr="00237F7E">
        <w:tc>
          <w:tcPr>
            <w:tcW w:w="648" w:type="dxa"/>
            <w:vAlign w:val="center"/>
          </w:tcPr>
          <w:p w14:paraId="59740771" w14:textId="77777777" w:rsidR="00907D7B" w:rsidRPr="006C2824" w:rsidRDefault="00907D7B" w:rsidP="00237F7E">
            <w:pPr>
              <w:jc w:val="center"/>
              <w:rPr>
                <w:b/>
                <w:bCs/>
                <w:lang w:val="hr-HR"/>
              </w:rPr>
            </w:pPr>
            <w:r w:rsidRPr="006C2824">
              <w:rPr>
                <w:b/>
                <w:bCs/>
                <w:lang w:val="hr-HR"/>
              </w:rPr>
              <w:t>BR</w:t>
            </w:r>
          </w:p>
        </w:tc>
        <w:tc>
          <w:tcPr>
            <w:tcW w:w="6264" w:type="dxa"/>
            <w:vAlign w:val="center"/>
          </w:tcPr>
          <w:p w14:paraId="534E5DA1" w14:textId="77777777" w:rsidR="00907D7B" w:rsidRPr="006C2824" w:rsidRDefault="00907D7B" w:rsidP="00237F7E">
            <w:pPr>
              <w:jc w:val="center"/>
              <w:rPr>
                <w:b/>
                <w:bCs/>
                <w:lang w:val="hr-HR"/>
              </w:rPr>
            </w:pPr>
            <w:r w:rsidRPr="006C2824">
              <w:rPr>
                <w:b/>
                <w:bCs/>
                <w:lang w:val="hr-HR"/>
              </w:rPr>
              <w:t>TVRDNJA</w:t>
            </w:r>
          </w:p>
        </w:tc>
        <w:tc>
          <w:tcPr>
            <w:tcW w:w="2410" w:type="dxa"/>
            <w:vAlign w:val="center"/>
          </w:tcPr>
          <w:p w14:paraId="006AD2B1" w14:textId="77777777" w:rsidR="00907D7B" w:rsidRPr="006C2824" w:rsidRDefault="00907D7B" w:rsidP="00237F7E">
            <w:pPr>
              <w:jc w:val="center"/>
              <w:rPr>
                <w:b/>
                <w:bCs/>
                <w:lang w:val="hr-HR"/>
              </w:rPr>
            </w:pPr>
            <w:r w:rsidRPr="006C2824">
              <w:rPr>
                <w:b/>
                <w:bCs/>
                <w:lang w:val="hr-HR"/>
              </w:rPr>
              <w:t>STAV</w:t>
            </w:r>
          </w:p>
          <w:p w14:paraId="1D2184AE" w14:textId="77777777" w:rsidR="00907D7B" w:rsidRPr="006C2824" w:rsidRDefault="00907D7B" w:rsidP="00237F7E">
            <w:pPr>
              <w:jc w:val="center"/>
              <w:rPr>
                <w:b/>
                <w:bCs/>
                <w:lang w:val="hr-HR"/>
              </w:rPr>
            </w:pPr>
            <w:r w:rsidRPr="006C2824">
              <w:rPr>
                <w:b/>
                <w:bCs/>
                <w:lang w:val="hr-HR"/>
              </w:rPr>
              <w:t xml:space="preserve">(od </w:t>
            </w:r>
            <w:r w:rsidR="00A36580" w:rsidRPr="006C2824">
              <w:rPr>
                <w:b/>
                <w:bCs/>
                <w:lang w:val="hr-HR"/>
              </w:rPr>
              <w:t>0</w:t>
            </w:r>
            <w:r w:rsidRPr="006C2824">
              <w:rPr>
                <w:b/>
                <w:bCs/>
                <w:lang w:val="hr-HR"/>
              </w:rPr>
              <w:t xml:space="preserve"> do </w:t>
            </w:r>
            <w:r w:rsidR="00A36580" w:rsidRPr="006C2824">
              <w:rPr>
                <w:b/>
                <w:bCs/>
                <w:lang w:val="hr-HR"/>
              </w:rPr>
              <w:t>4</w:t>
            </w:r>
            <w:r w:rsidRPr="006C2824">
              <w:rPr>
                <w:b/>
                <w:bCs/>
                <w:lang w:val="hr-HR"/>
              </w:rPr>
              <w:t>)</w:t>
            </w:r>
          </w:p>
        </w:tc>
      </w:tr>
      <w:tr w:rsidR="00907D7B" w:rsidRPr="006C2824" w14:paraId="2976E24E" w14:textId="77777777" w:rsidTr="00237F7E">
        <w:trPr>
          <w:trHeight w:val="621"/>
        </w:trPr>
        <w:tc>
          <w:tcPr>
            <w:tcW w:w="648" w:type="dxa"/>
            <w:vAlign w:val="center"/>
          </w:tcPr>
          <w:p w14:paraId="5334F14F" w14:textId="77777777" w:rsidR="00907D7B" w:rsidRPr="006C2824" w:rsidRDefault="00027E29" w:rsidP="00237F7E">
            <w:pPr>
              <w:jc w:val="center"/>
              <w:rPr>
                <w:b/>
                <w:bCs/>
                <w:lang w:val="hr-HR"/>
              </w:rPr>
            </w:pPr>
            <w:r w:rsidRPr="006C2824">
              <w:rPr>
                <w:b/>
                <w:bCs/>
                <w:lang w:val="hr-HR"/>
              </w:rPr>
              <w:t>8</w:t>
            </w:r>
          </w:p>
        </w:tc>
        <w:tc>
          <w:tcPr>
            <w:tcW w:w="6264" w:type="dxa"/>
            <w:vAlign w:val="center"/>
          </w:tcPr>
          <w:p w14:paraId="311A4512" w14:textId="274E3EFD" w:rsidR="00907D7B" w:rsidRPr="006C2824" w:rsidRDefault="00907D7B" w:rsidP="00237F7E">
            <w:pPr>
              <w:pStyle w:val="uvlaka"/>
              <w:ind w:left="0" w:firstLine="0"/>
              <w:rPr>
                <w:b/>
                <w:bCs/>
              </w:rPr>
            </w:pPr>
            <w:r w:rsidRPr="006C2824">
              <w:rPr>
                <w:b/>
                <w:bCs/>
              </w:rPr>
              <w:t xml:space="preserve">Izgled </w:t>
            </w:r>
            <w:r w:rsidR="00EF5E77">
              <w:rPr>
                <w:b/>
                <w:bCs/>
              </w:rPr>
              <w:t>web mjesta</w:t>
            </w:r>
            <w:r w:rsidRPr="006C2824">
              <w:rPr>
                <w:b/>
                <w:bCs/>
              </w:rPr>
              <w:t xml:space="preserve"> je jasan, razumljiv i </w:t>
            </w:r>
            <w:r w:rsidR="001001F0">
              <w:rPr>
                <w:b/>
                <w:bCs/>
              </w:rPr>
              <w:t>ugodan oku</w:t>
            </w:r>
            <w:r w:rsidRPr="006C2824">
              <w:rPr>
                <w:b/>
                <w:bCs/>
              </w:rPr>
              <w:t>, tj. najpotrebnije informacije su ujedno i najuočljivije.</w:t>
            </w:r>
          </w:p>
        </w:tc>
        <w:tc>
          <w:tcPr>
            <w:tcW w:w="2410" w:type="dxa"/>
            <w:vAlign w:val="center"/>
          </w:tcPr>
          <w:p w14:paraId="57D88BC5" w14:textId="234D3164" w:rsidR="00907D7B" w:rsidRPr="006C2824" w:rsidRDefault="00745929" w:rsidP="00237F7E">
            <w:pPr>
              <w:rPr>
                <w:lang w:val="hr-HR"/>
              </w:rPr>
            </w:pPr>
            <w:r>
              <w:rPr>
                <w:lang w:val="hr-HR"/>
              </w:rPr>
              <w:t>2</w:t>
            </w:r>
          </w:p>
        </w:tc>
      </w:tr>
      <w:tr w:rsidR="00907D7B" w:rsidRPr="006C2824" w14:paraId="649F07C1" w14:textId="77777777" w:rsidTr="009E7761">
        <w:trPr>
          <w:trHeight w:val="833"/>
        </w:trPr>
        <w:tc>
          <w:tcPr>
            <w:tcW w:w="648" w:type="dxa"/>
            <w:vAlign w:val="center"/>
          </w:tcPr>
          <w:p w14:paraId="50D486BA" w14:textId="77777777" w:rsidR="00907D7B" w:rsidRPr="006C2824" w:rsidRDefault="00907D7B" w:rsidP="00237F7E">
            <w:pPr>
              <w:jc w:val="center"/>
              <w:rPr>
                <w:b/>
                <w:bCs/>
                <w:lang w:val="hr-HR"/>
              </w:rPr>
            </w:pPr>
          </w:p>
        </w:tc>
        <w:tc>
          <w:tcPr>
            <w:tcW w:w="8674" w:type="dxa"/>
            <w:gridSpan w:val="2"/>
          </w:tcPr>
          <w:p w14:paraId="17FD8C96" w14:textId="5B52BC25" w:rsidR="00745929" w:rsidRPr="00745929" w:rsidRDefault="00745929" w:rsidP="00745929">
            <w:pPr>
              <w:pStyle w:val="uvlaka"/>
              <w:spacing w:line="276" w:lineRule="auto"/>
              <w:jc w:val="both"/>
              <w:rPr>
                <w:color w:val="000000"/>
              </w:rPr>
            </w:pPr>
            <w:r w:rsidRPr="00A34A80">
              <w:rPr>
                <w:color w:val="000000"/>
              </w:rPr>
              <w:t>Prva stranica definira identitet portala i pruža uvid u njegov sadržaj</w:t>
            </w:r>
            <w:r>
              <w:rPr>
                <w:color w:val="000000"/>
              </w:rPr>
              <w:t>, l</w:t>
            </w:r>
            <w:r w:rsidRPr="00A34A80">
              <w:rPr>
                <w:color w:val="000000"/>
              </w:rPr>
              <w:t>inkovi su jasno uočljivi</w:t>
            </w:r>
            <w:r>
              <w:rPr>
                <w:color w:val="000000"/>
              </w:rPr>
              <w:t>, č</w:t>
            </w:r>
            <w:r w:rsidRPr="00A34A80">
              <w:rPr>
                <w:color w:val="000000"/>
              </w:rPr>
              <w:t>itljivost portala je visoka, tekstovi su prikladne dužine, najvažnije informacije su na vrhu, te se tekst ne lista predugo</w:t>
            </w:r>
            <w:r>
              <w:rPr>
                <w:color w:val="000000"/>
              </w:rPr>
              <w:t>, i</w:t>
            </w:r>
            <w:r w:rsidRPr="00A34A80">
              <w:rPr>
                <w:color w:val="000000"/>
              </w:rPr>
              <w:t>zbjegnute su preduge stranice</w:t>
            </w:r>
            <w:r>
              <w:rPr>
                <w:color w:val="000000"/>
              </w:rPr>
              <w:t>, v</w:t>
            </w:r>
            <w:r w:rsidRPr="00A34A80">
              <w:rPr>
                <w:color w:val="000000"/>
              </w:rPr>
              <w:t>eličina i vrsta pisma osigurava jasnoću</w:t>
            </w:r>
            <w:r>
              <w:rPr>
                <w:color w:val="000000"/>
              </w:rPr>
              <w:t>, a</w:t>
            </w:r>
            <w:r w:rsidRPr="00A34A80">
              <w:rPr>
                <w:color w:val="000000"/>
              </w:rPr>
              <w:t>dekvatno se koriste velika i mala slova</w:t>
            </w:r>
            <w:r>
              <w:rPr>
                <w:color w:val="000000"/>
              </w:rPr>
              <w:t>, k</w:t>
            </w:r>
            <w:r w:rsidRPr="00A34A80">
              <w:rPr>
                <w:color w:val="000000"/>
              </w:rPr>
              <w:t>oristi se minimalan broj različitih fontova</w:t>
            </w:r>
            <w:r>
              <w:rPr>
                <w:color w:val="000000"/>
              </w:rPr>
              <w:t>, i</w:t>
            </w:r>
            <w:r w:rsidRPr="00A34A80">
              <w:rPr>
                <w:color w:val="000000"/>
              </w:rPr>
              <w:t>zgled portala je ugodan korisnicima.</w:t>
            </w:r>
            <w:r w:rsidRPr="00A34A80">
              <w:rPr>
                <w:color w:val="000000"/>
                <w:lang w:val="es-ES"/>
              </w:rPr>
              <w:t xml:space="preserve"> </w:t>
            </w:r>
          </w:p>
          <w:p w14:paraId="0FAF4FD1" w14:textId="355569FA" w:rsidR="005113B9" w:rsidRDefault="005113B9" w:rsidP="005113B9">
            <w:pPr>
              <w:rPr>
                <w:lang w:val="hr-HR"/>
              </w:rPr>
            </w:pPr>
          </w:p>
          <w:p w14:paraId="28CF7A3B" w14:textId="3A90FE2E" w:rsidR="00421A18" w:rsidRDefault="00421A18" w:rsidP="005113B9">
            <w:pPr>
              <w:rPr>
                <w:lang w:val="hr-HR"/>
              </w:rPr>
            </w:pPr>
          </w:p>
          <w:p w14:paraId="4B99C172" w14:textId="77777777" w:rsidR="009E7761" w:rsidRPr="006C2824" w:rsidRDefault="009E7761" w:rsidP="00421A18">
            <w:pPr>
              <w:rPr>
                <w:lang w:val="hr-HR"/>
              </w:rPr>
            </w:pPr>
          </w:p>
        </w:tc>
      </w:tr>
      <w:tr w:rsidR="009E7761" w:rsidRPr="006C2824" w14:paraId="2ED05ADF" w14:textId="77777777" w:rsidTr="009E7761">
        <w:trPr>
          <w:trHeight w:val="833"/>
        </w:trPr>
        <w:tc>
          <w:tcPr>
            <w:tcW w:w="648" w:type="dxa"/>
            <w:vAlign w:val="center"/>
          </w:tcPr>
          <w:p w14:paraId="43F9730B" w14:textId="77777777" w:rsidR="009E7761" w:rsidRPr="006C2824" w:rsidRDefault="009E7761" w:rsidP="00237F7E">
            <w:pPr>
              <w:jc w:val="center"/>
              <w:rPr>
                <w:b/>
                <w:bCs/>
                <w:lang w:val="hr-HR"/>
              </w:rPr>
            </w:pPr>
          </w:p>
        </w:tc>
        <w:tc>
          <w:tcPr>
            <w:tcW w:w="8674" w:type="dxa"/>
            <w:gridSpan w:val="2"/>
          </w:tcPr>
          <w:p w14:paraId="319C354F" w14:textId="3B58F5AA" w:rsidR="00745929" w:rsidRPr="00A34A80" w:rsidRDefault="00745929" w:rsidP="00745929">
            <w:pPr>
              <w:pStyle w:val="uvlaka"/>
              <w:spacing w:line="276" w:lineRule="auto"/>
              <w:jc w:val="both"/>
              <w:rPr>
                <w:color w:val="000000"/>
              </w:rPr>
            </w:pPr>
            <w:r w:rsidRPr="00A34A80">
              <w:rPr>
                <w:color w:val="000000"/>
              </w:rPr>
              <w:t>Portal je prilagođen različitim rezolucijama računala korisnika</w:t>
            </w:r>
            <w:r>
              <w:rPr>
                <w:color w:val="000000"/>
              </w:rPr>
              <w:t>, t</w:t>
            </w:r>
            <w:r w:rsidRPr="00A34A80">
              <w:rPr>
                <w:color w:val="000000"/>
              </w:rPr>
              <w:t>ekstovi su prilagođeni i formatirani za ispisivanje na pisač.</w:t>
            </w:r>
          </w:p>
          <w:p w14:paraId="7708FC9F" w14:textId="5FFDAE2D" w:rsidR="00BC4F48" w:rsidRPr="006C2824" w:rsidRDefault="00BC4F48" w:rsidP="00421A18">
            <w:pPr>
              <w:rPr>
                <w:lang w:val="hr-HR"/>
              </w:rPr>
            </w:pPr>
          </w:p>
        </w:tc>
      </w:tr>
    </w:tbl>
    <w:p w14:paraId="6E71D50C" w14:textId="748B9D29" w:rsidR="00CB18DE" w:rsidRDefault="00CB18DE" w:rsidP="00421A18">
      <w:pPr>
        <w:jc w:val="both"/>
        <w:rPr>
          <w:lang w:val="hr-HR"/>
        </w:rPr>
      </w:pPr>
    </w:p>
    <w:p w14:paraId="2B192076" w14:textId="77777777" w:rsidR="00421A18" w:rsidRDefault="00421A18" w:rsidP="00421A18">
      <w:pPr>
        <w:jc w:val="both"/>
        <w:rPr>
          <w:lang w:val="hr-HR"/>
        </w:rPr>
      </w:pPr>
    </w:p>
    <w:p w14:paraId="2007314F" w14:textId="77777777" w:rsidR="00CB18DE" w:rsidRPr="003648F3" w:rsidRDefault="00CB18DE" w:rsidP="00D76B04">
      <w:pPr>
        <w:pStyle w:val="Arial11"/>
        <w:spacing w:line="276" w:lineRule="auto"/>
        <w:rPr>
          <w:lang w:val="hr-HR"/>
        </w:rPr>
      </w:pPr>
    </w:p>
    <w:tbl>
      <w:tblPr>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322"/>
      </w:tblGrid>
      <w:tr w:rsidR="00AD7E88" w:rsidRPr="003648F3" w14:paraId="204E3158" w14:textId="77777777" w:rsidTr="004E20FB">
        <w:trPr>
          <w:trHeight w:val="709"/>
        </w:trPr>
        <w:tc>
          <w:tcPr>
            <w:tcW w:w="9322" w:type="dxa"/>
            <w:vAlign w:val="center"/>
          </w:tcPr>
          <w:p w14:paraId="4EFB7898" w14:textId="459F2A32" w:rsidR="00AD7E88" w:rsidRPr="003648F3" w:rsidRDefault="00421A18" w:rsidP="004E20FB">
            <w:pPr>
              <w:tabs>
                <w:tab w:val="center" w:pos="4680"/>
                <w:tab w:val="right" w:pos="9360"/>
              </w:tabs>
              <w:rPr>
                <w:lang w:val="hr-HR" w:eastAsia="hr-HR"/>
              </w:rPr>
            </w:pPr>
            <w:r>
              <w:rPr>
                <w:lang w:val="hr-HR" w:eastAsia="hr-HR"/>
              </w:rPr>
              <w:t>Zaključak o kvaliteti</w:t>
            </w:r>
            <w:r w:rsidR="00AD7E88" w:rsidRPr="003648F3">
              <w:rPr>
                <w:lang w:val="hr-HR" w:eastAsia="hr-HR"/>
              </w:rPr>
              <w:t xml:space="preserve"> </w:t>
            </w:r>
            <w:r>
              <w:rPr>
                <w:lang w:val="hr-HR" w:eastAsia="hr-HR"/>
              </w:rPr>
              <w:t>web projekta, tj. njegovoj upotrebljivosti.</w:t>
            </w:r>
          </w:p>
        </w:tc>
      </w:tr>
      <w:tr w:rsidR="00AD7E88" w:rsidRPr="003648F3" w14:paraId="5FD505C1" w14:textId="77777777" w:rsidTr="004E20FB">
        <w:trPr>
          <w:trHeight w:val="840"/>
        </w:trPr>
        <w:tc>
          <w:tcPr>
            <w:tcW w:w="9322" w:type="dxa"/>
            <w:vAlign w:val="center"/>
          </w:tcPr>
          <w:p w14:paraId="72C7B370" w14:textId="77777777" w:rsidR="00AD7E88" w:rsidRPr="003648F3" w:rsidRDefault="00AD7E88" w:rsidP="004E20FB">
            <w:pPr>
              <w:tabs>
                <w:tab w:val="center" w:pos="4680"/>
                <w:tab w:val="right" w:pos="9360"/>
              </w:tabs>
              <w:rPr>
                <w:lang w:val="hr-HR" w:eastAsia="hr-HR"/>
              </w:rPr>
            </w:pPr>
          </w:p>
          <w:p w14:paraId="723BD1E9" w14:textId="07823ECF" w:rsidR="00AD7E88" w:rsidRPr="00421A18" w:rsidRDefault="00745929" w:rsidP="004E20FB">
            <w:pPr>
              <w:tabs>
                <w:tab w:val="center" w:pos="4680"/>
                <w:tab w:val="right" w:pos="9360"/>
              </w:tabs>
              <w:rPr>
                <w:i/>
                <w:iCs/>
                <w:lang w:val="hr-HR" w:eastAsia="hr-HR"/>
              </w:rPr>
            </w:pPr>
            <w:r>
              <w:rPr>
                <w:i/>
                <w:iCs/>
                <w:lang w:val="hr-HR" w:eastAsia="hr-HR"/>
              </w:rPr>
              <w:t xml:space="preserve">Web mjesto je napravljeno za osnovnu upotrebu </w:t>
            </w:r>
            <w:r w:rsidR="00AE3365">
              <w:rPr>
                <w:i/>
                <w:iCs/>
                <w:lang w:val="hr-HR" w:eastAsia="hr-HR"/>
              </w:rPr>
              <w:t>i može se koristiti svakodnevno, ali za ipak bi se trebalo ubaciti još neke mogućnosti kako bi se stranica upotrijebila.</w:t>
            </w:r>
          </w:p>
          <w:p w14:paraId="7BF0CC28" w14:textId="77777777" w:rsidR="00AD7E88" w:rsidRPr="003648F3" w:rsidRDefault="00AD7E88" w:rsidP="004E20FB">
            <w:pPr>
              <w:tabs>
                <w:tab w:val="center" w:pos="4680"/>
                <w:tab w:val="right" w:pos="9360"/>
              </w:tabs>
              <w:rPr>
                <w:lang w:val="hr-HR" w:eastAsia="hr-HR"/>
              </w:rPr>
            </w:pPr>
          </w:p>
        </w:tc>
      </w:tr>
    </w:tbl>
    <w:p w14:paraId="0A4A9442" w14:textId="77777777" w:rsidR="00AD7E88" w:rsidRPr="003648F3" w:rsidRDefault="00AD7E88" w:rsidP="00D76B04">
      <w:pPr>
        <w:pStyle w:val="Arial11"/>
        <w:spacing w:line="276" w:lineRule="auto"/>
        <w:rPr>
          <w:lang w:val="hr-HR"/>
        </w:rPr>
      </w:pPr>
    </w:p>
    <w:sectPr w:rsidR="00AD7E88" w:rsidRPr="003648F3" w:rsidSect="00ED6311">
      <w:footerReference w:type="default" r:id="rId7"/>
      <w:pgSz w:w="11906" w:h="16838"/>
      <w:pgMar w:top="1120" w:right="1418" w:bottom="1001" w:left="1418" w:header="73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B2DEE" w14:textId="77777777" w:rsidR="00B34927" w:rsidRDefault="00B34927" w:rsidP="00830BD9">
      <w:r>
        <w:separator/>
      </w:r>
    </w:p>
  </w:endnote>
  <w:endnote w:type="continuationSeparator" w:id="0">
    <w:p w14:paraId="0BDEA17D" w14:textId="77777777" w:rsidR="00B34927" w:rsidRDefault="00B34927" w:rsidP="00830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INHN M+ Minion Pro">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F8608" w14:textId="77777777" w:rsidR="00D81060" w:rsidRPr="00A6047C" w:rsidRDefault="00D81060">
    <w:pPr>
      <w:pStyle w:val="Footer"/>
      <w:jc w:val="right"/>
      <w:rPr>
        <w:sz w:val="20"/>
      </w:rPr>
    </w:pPr>
    <w:r w:rsidRPr="00A6047C">
      <w:rPr>
        <w:sz w:val="20"/>
      </w:rPr>
      <w:fldChar w:fldCharType="begin"/>
    </w:r>
    <w:r w:rsidRPr="00A6047C">
      <w:rPr>
        <w:sz w:val="20"/>
      </w:rPr>
      <w:instrText xml:space="preserve"> PAGE   \* MERGEFORMAT </w:instrText>
    </w:r>
    <w:r w:rsidRPr="00A6047C">
      <w:rPr>
        <w:sz w:val="20"/>
      </w:rPr>
      <w:fldChar w:fldCharType="separate"/>
    </w:r>
    <w:r>
      <w:rPr>
        <w:noProof/>
        <w:sz w:val="20"/>
      </w:rPr>
      <w:t>1</w:t>
    </w:r>
    <w:r w:rsidRPr="00A6047C">
      <w:rPr>
        <w:sz w:val="20"/>
      </w:rPr>
      <w:fldChar w:fldCharType="end"/>
    </w:r>
  </w:p>
  <w:p w14:paraId="22C5BCFF" w14:textId="77777777" w:rsidR="00D81060" w:rsidRDefault="00D810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02645" w14:textId="77777777" w:rsidR="00B34927" w:rsidRDefault="00B34927" w:rsidP="00830BD9">
      <w:r>
        <w:separator/>
      </w:r>
    </w:p>
  </w:footnote>
  <w:footnote w:type="continuationSeparator" w:id="0">
    <w:p w14:paraId="39557436" w14:textId="77777777" w:rsidR="00B34927" w:rsidRDefault="00B34927" w:rsidP="00830B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05DA"/>
    <w:multiLevelType w:val="hybridMultilevel"/>
    <w:tmpl w:val="442CD56E"/>
    <w:lvl w:ilvl="0" w:tplc="041A0003">
      <w:start w:val="1"/>
      <w:numFmt w:val="bullet"/>
      <w:lvlText w:val="o"/>
      <w:lvlJc w:val="left"/>
      <w:pPr>
        <w:tabs>
          <w:tab w:val="num" w:pos="937"/>
        </w:tabs>
        <w:ind w:left="937" w:hanging="360"/>
      </w:pPr>
      <w:rPr>
        <w:rFonts w:ascii="Courier New" w:hAnsi="Courier New" w:cs="Courier New" w:hint="default"/>
      </w:rPr>
    </w:lvl>
    <w:lvl w:ilvl="1" w:tplc="041A0003">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506645"/>
    <w:multiLevelType w:val="hybridMultilevel"/>
    <w:tmpl w:val="DF5EC218"/>
    <w:lvl w:ilvl="0" w:tplc="6EC6084C">
      <w:start w:val="1"/>
      <w:numFmt w:val="decimal"/>
      <w:lvlText w:val="%1."/>
      <w:lvlJc w:val="left"/>
      <w:pPr>
        <w:ind w:left="765" w:hanging="360"/>
      </w:pPr>
      <w:rPr>
        <w:rFonts w:hint="default"/>
        <w:color w:val="auto"/>
      </w:rPr>
    </w:lvl>
    <w:lvl w:ilvl="1" w:tplc="04090003">
      <w:start w:val="1"/>
      <w:numFmt w:val="bullet"/>
      <w:lvlText w:val="o"/>
      <w:lvlJc w:val="left"/>
      <w:pPr>
        <w:ind w:left="1485" w:hanging="360"/>
      </w:pPr>
      <w:rPr>
        <w:rFonts w:ascii="Courier New" w:hAnsi="Courier New" w:cs="Courier New" w:hint="default"/>
      </w:r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0A157281"/>
    <w:multiLevelType w:val="hybridMultilevel"/>
    <w:tmpl w:val="F9C459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B6054C"/>
    <w:multiLevelType w:val="hybridMultilevel"/>
    <w:tmpl w:val="6C1A85BA"/>
    <w:lvl w:ilvl="0" w:tplc="F4EECF56">
      <w:start w:val="1"/>
      <w:numFmt w:val="decimal"/>
      <w:lvlText w:val="(%1."/>
      <w:lvlJc w:val="left"/>
      <w:pPr>
        <w:tabs>
          <w:tab w:val="num" w:pos="720"/>
        </w:tabs>
        <w:ind w:left="720" w:hanging="360"/>
      </w:pPr>
      <w:rPr>
        <w:rFonts w:hint="default"/>
      </w:rPr>
    </w:lvl>
    <w:lvl w:ilvl="1" w:tplc="D04A3D1E">
      <w:start w:val="1"/>
      <w:numFmt w:val="decimal"/>
      <w:lvlText w:val="%2."/>
      <w:lvlJc w:val="left"/>
      <w:pPr>
        <w:tabs>
          <w:tab w:val="num" w:pos="1440"/>
        </w:tabs>
        <w:ind w:left="1440" w:hanging="360"/>
      </w:pPr>
      <w:rPr>
        <w:rFonts w:hint="default"/>
      </w:rPr>
    </w:lvl>
    <w:lvl w:ilvl="2" w:tplc="E8048ACA">
      <w:start w:val="2"/>
      <w:numFmt w:val="bullet"/>
      <w:lvlText w:val="-"/>
      <w:lvlJc w:val="left"/>
      <w:pPr>
        <w:ind w:left="2340" w:hanging="360"/>
      </w:pPr>
      <w:rPr>
        <w:rFonts w:ascii="Arial" w:eastAsia="Times New Roman" w:hAnsi="Arial" w:cs="Arial" w:hint="default"/>
      </w:rPr>
    </w:lvl>
    <w:lvl w:ilvl="3" w:tplc="BA34E952">
      <w:start w:val="1"/>
      <w:numFmt w:val="lowerLetter"/>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CF307B1"/>
    <w:multiLevelType w:val="hybridMultilevel"/>
    <w:tmpl w:val="983EFABC"/>
    <w:lvl w:ilvl="0" w:tplc="E8048ACA">
      <w:start w:val="2"/>
      <w:numFmt w:val="bullet"/>
      <w:lvlText w:val="-"/>
      <w:lvlJc w:val="left"/>
      <w:pPr>
        <w:tabs>
          <w:tab w:val="num" w:pos="360"/>
        </w:tabs>
        <w:ind w:left="360" w:hanging="360"/>
      </w:pPr>
      <w:rPr>
        <w:rFonts w:ascii="Arial" w:eastAsia="Times New Roman" w:hAnsi="Arial" w:cs="Arial" w:hint="default"/>
      </w:rPr>
    </w:lvl>
    <w:lvl w:ilvl="1" w:tplc="D04A3D1E">
      <w:start w:val="1"/>
      <w:numFmt w:val="decimal"/>
      <w:lvlText w:val="%2."/>
      <w:lvlJc w:val="left"/>
      <w:pPr>
        <w:tabs>
          <w:tab w:val="num" w:pos="1080"/>
        </w:tabs>
        <w:ind w:left="1080" w:hanging="360"/>
      </w:pPr>
      <w:rPr>
        <w:rFonts w:hint="default"/>
      </w:rPr>
    </w:lvl>
    <w:lvl w:ilvl="2" w:tplc="E8048ACA">
      <w:start w:val="2"/>
      <w:numFmt w:val="bullet"/>
      <w:lvlText w:val="-"/>
      <w:lvlJc w:val="left"/>
      <w:pPr>
        <w:ind w:left="1980" w:hanging="360"/>
      </w:pPr>
      <w:rPr>
        <w:rFonts w:ascii="Arial" w:eastAsia="Times New Roman" w:hAnsi="Arial" w:cs="Aria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0FC94A5D"/>
    <w:multiLevelType w:val="hybridMultilevel"/>
    <w:tmpl w:val="2026D792"/>
    <w:lvl w:ilvl="0" w:tplc="041A0003">
      <w:start w:val="1"/>
      <w:numFmt w:val="bullet"/>
      <w:lvlText w:val="o"/>
      <w:lvlJc w:val="left"/>
      <w:pPr>
        <w:tabs>
          <w:tab w:val="num" w:pos="937"/>
        </w:tabs>
        <w:ind w:left="937" w:hanging="360"/>
      </w:pPr>
      <w:rPr>
        <w:rFonts w:ascii="Courier New" w:hAnsi="Courier New" w:cs="Courier New" w:hint="default"/>
      </w:rPr>
    </w:lvl>
    <w:lvl w:ilvl="1" w:tplc="041A0003">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084402E"/>
    <w:multiLevelType w:val="hybridMultilevel"/>
    <w:tmpl w:val="A6A0ED88"/>
    <w:lvl w:ilvl="0" w:tplc="04090017">
      <w:start w:val="1"/>
      <w:numFmt w:val="lowerLetter"/>
      <w:lvlText w:val="%1)"/>
      <w:lvlJc w:val="left"/>
      <w:pPr>
        <w:ind w:left="765" w:hanging="360"/>
      </w:pPr>
      <w:rPr>
        <w:rFont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15:restartNumberingAfterBreak="0">
    <w:nsid w:val="142C0BEE"/>
    <w:multiLevelType w:val="hybridMultilevel"/>
    <w:tmpl w:val="AFF03DFC"/>
    <w:lvl w:ilvl="0" w:tplc="DAB277FA">
      <w:start w:val="1"/>
      <w:numFmt w:val="bullet"/>
      <w:lvlText w:val="-"/>
      <w:lvlJc w:val="left"/>
      <w:pPr>
        <w:tabs>
          <w:tab w:val="num" w:pos="765"/>
        </w:tabs>
        <w:ind w:left="765" w:hanging="405"/>
      </w:pPr>
      <w:rPr>
        <w:rFonts w:ascii="Times" w:eastAsia="Times New Roman" w:hAnsi="Times" w:cs="Times" w:hint="default"/>
      </w:rPr>
    </w:lvl>
    <w:lvl w:ilvl="1" w:tplc="041A0019" w:tentative="1">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8" w15:restartNumberingAfterBreak="0">
    <w:nsid w:val="16AD248D"/>
    <w:multiLevelType w:val="hybridMultilevel"/>
    <w:tmpl w:val="A6A0ED88"/>
    <w:lvl w:ilvl="0" w:tplc="04090017">
      <w:start w:val="1"/>
      <w:numFmt w:val="lowerLetter"/>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6FA27A7"/>
    <w:multiLevelType w:val="hybridMultilevel"/>
    <w:tmpl w:val="E5880ED2"/>
    <w:lvl w:ilvl="0" w:tplc="DAB277FA">
      <w:start w:val="1"/>
      <w:numFmt w:val="bullet"/>
      <w:lvlText w:val="-"/>
      <w:lvlJc w:val="left"/>
      <w:pPr>
        <w:tabs>
          <w:tab w:val="num" w:pos="405"/>
        </w:tabs>
        <w:ind w:left="405" w:hanging="405"/>
      </w:pPr>
      <w:rPr>
        <w:rFonts w:ascii="Times" w:eastAsia="Times New Roman" w:hAnsi="Times" w:cs="Times" w:hint="default"/>
      </w:rPr>
    </w:lvl>
    <w:lvl w:ilvl="1" w:tplc="041A0003" w:tentative="1">
      <w:start w:val="1"/>
      <w:numFmt w:val="bullet"/>
      <w:lvlText w:val="o"/>
      <w:lvlJc w:val="left"/>
      <w:pPr>
        <w:tabs>
          <w:tab w:val="num" w:pos="863"/>
        </w:tabs>
        <w:ind w:left="863" w:hanging="360"/>
      </w:pPr>
      <w:rPr>
        <w:rFonts w:ascii="Courier New" w:hAnsi="Courier New" w:cs="Courier New" w:hint="default"/>
      </w:rPr>
    </w:lvl>
    <w:lvl w:ilvl="2" w:tplc="041A0005" w:tentative="1">
      <w:start w:val="1"/>
      <w:numFmt w:val="bullet"/>
      <w:lvlText w:val=""/>
      <w:lvlJc w:val="left"/>
      <w:pPr>
        <w:tabs>
          <w:tab w:val="num" w:pos="1583"/>
        </w:tabs>
        <w:ind w:left="1583" w:hanging="360"/>
      </w:pPr>
      <w:rPr>
        <w:rFonts w:ascii="Wingdings" w:hAnsi="Wingdings" w:hint="default"/>
      </w:rPr>
    </w:lvl>
    <w:lvl w:ilvl="3" w:tplc="041A0001" w:tentative="1">
      <w:start w:val="1"/>
      <w:numFmt w:val="bullet"/>
      <w:lvlText w:val=""/>
      <w:lvlJc w:val="left"/>
      <w:pPr>
        <w:tabs>
          <w:tab w:val="num" w:pos="2303"/>
        </w:tabs>
        <w:ind w:left="2303" w:hanging="360"/>
      </w:pPr>
      <w:rPr>
        <w:rFonts w:ascii="Symbol" w:hAnsi="Symbol" w:hint="default"/>
      </w:rPr>
    </w:lvl>
    <w:lvl w:ilvl="4" w:tplc="041A0003" w:tentative="1">
      <w:start w:val="1"/>
      <w:numFmt w:val="bullet"/>
      <w:lvlText w:val="o"/>
      <w:lvlJc w:val="left"/>
      <w:pPr>
        <w:tabs>
          <w:tab w:val="num" w:pos="3023"/>
        </w:tabs>
        <w:ind w:left="3023" w:hanging="360"/>
      </w:pPr>
      <w:rPr>
        <w:rFonts w:ascii="Courier New" w:hAnsi="Courier New" w:cs="Courier New" w:hint="default"/>
      </w:rPr>
    </w:lvl>
    <w:lvl w:ilvl="5" w:tplc="041A0005" w:tentative="1">
      <w:start w:val="1"/>
      <w:numFmt w:val="bullet"/>
      <w:lvlText w:val=""/>
      <w:lvlJc w:val="left"/>
      <w:pPr>
        <w:tabs>
          <w:tab w:val="num" w:pos="3743"/>
        </w:tabs>
        <w:ind w:left="3743" w:hanging="360"/>
      </w:pPr>
      <w:rPr>
        <w:rFonts w:ascii="Wingdings" w:hAnsi="Wingdings" w:hint="default"/>
      </w:rPr>
    </w:lvl>
    <w:lvl w:ilvl="6" w:tplc="041A0001" w:tentative="1">
      <w:start w:val="1"/>
      <w:numFmt w:val="bullet"/>
      <w:lvlText w:val=""/>
      <w:lvlJc w:val="left"/>
      <w:pPr>
        <w:tabs>
          <w:tab w:val="num" w:pos="4463"/>
        </w:tabs>
        <w:ind w:left="4463" w:hanging="360"/>
      </w:pPr>
      <w:rPr>
        <w:rFonts w:ascii="Symbol" w:hAnsi="Symbol" w:hint="default"/>
      </w:rPr>
    </w:lvl>
    <w:lvl w:ilvl="7" w:tplc="041A0003" w:tentative="1">
      <w:start w:val="1"/>
      <w:numFmt w:val="bullet"/>
      <w:lvlText w:val="o"/>
      <w:lvlJc w:val="left"/>
      <w:pPr>
        <w:tabs>
          <w:tab w:val="num" w:pos="5183"/>
        </w:tabs>
        <w:ind w:left="5183" w:hanging="360"/>
      </w:pPr>
      <w:rPr>
        <w:rFonts w:ascii="Courier New" w:hAnsi="Courier New" w:cs="Courier New" w:hint="default"/>
      </w:rPr>
    </w:lvl>
    <w:lvl w:ilvl="8" w:tplc="041A0005" w:tentative="1">
      <w:start w:val="1"/>
      <w:numFmt w:val="bullet"/>
      <w:lvlText w:val=""/>
      <w:lvlJc w:val="left"/>
      <w:pPr>
        <w:tabs>
          <w:tab w:val="num" w:pos="5903"/>
        </w:tabs>
        <w:ind w:left="5903" w:hanging="360"/>
      </w:pPr>
      <w:rPr>
        <w:rFonts w:ascii="Wingdings" w:hAnsi="Wingdings" w:hint="default"/>
      </w:rPr>
    </w:lvl>
  </w:abstractNum>
  <w:abstractNum w:abstractNumId="10" w15:restartNumberingAfterBreak="0">
    <w:nsid w:val="18424E8F"/>
    <w:multiLevelType w:val="hybridMultilevel"/>
    <w:tmpl w:val="DC6485C0"/>
    <w:lvl w:ilvl="0" w:tplc="F29AB9AE">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A55AD1"/>
    <w:multiLevelType w:val="hybridMultilevel"/>
    <w:tmpl w:val="9216F8F2"/>
    <w:lvl w:ilvl="0" w:tplc="041A0001">
      <w:start w:val="1"/>
      <w:numFmt w:val="bullet"/>
      <w:lvlText w:val=""/>
      <w:lvlJc w:val="left"/>
      <w:pPr>
        <w:ind w:left="765" w:hanging="360"/>
      </w:pPr>
      <w:rPr>
        <w:rFonts w:ascii="Symbol" w:hAnsi="Symbol" w:hint="default"/>
      </w:rPr>
    </w:lvl>
    <w:lvl w:ilvl="1" w:tplc="041A0003">
      <w:start w:val="1"/>
      <w:numFmt w:val="bullet"/>
      <w:lvlText w:val="o"/>
      <w:lvlJc w:val="left"/>
      <w:pPr>
        <w:ind w:left="1485" w:hanging="360"/>
      </w:pPr>
      <w:rPr>
        <w:rFonts w:ascii="Courier New" w:hAnsi="Courier New" w:cs="Courier New" w:hint="default"/>
      </w:rPr>
    </w:lvl>
    <w:lvl w:ilvl="2" w:tplc="041A0005" w:tentative="1">
      <w:start w:val="1"/>
      <w:numFmt w:val="bullet"/>
      <w:lvlText w:val=""/>
      <w:lvlJc w:val="left"/>
      <w:pPr>
        <w:ind w:left="2205" w:hanging="360"/>
      </w:pPr>
      <w:rPr>
        <w:rFonts w:ascii="Wingdings" w:hAnsi="Wingdings" w:hint="default"/>
      </w:rPr>
    </w:lvl>
    <w:lvl w:ilvl="3" w:tplc="041A0001" w:tentative="1">
      <w:start w:val="1"/>
      <w:numFmt w:val="bullet"/>
      <w:lvlText w:val=""/>
      <w:lvlJc w:val="left"/>
      <w:pPr>
        <w:ind w:left="2925" w:hanging="360"/>
      </w:pPr>
      <w:rPr>
        <w:rFonts w:ascii="Symbol" w:hAnsi="Symbol" w:hint="default"/>
      </w:rPr>
    </w:lvl>
    <w:lvl w:ilvl="4" w:tplc="041A0003" w:tentative="1">
      <w:start w:val="1"/>
      <w:numFmt w:val="bullet"/>
      <w:lvlText w:val="o"/>
      <w:lvlJc w:val="left"/>
      <w:pPr>
        <w:ind w:left="3645" w:hanging="360"/>
      </w:pPr>
      <w:rPr>
        <w:rFonts w:ascii="Courier New" w:hAnsi="Courier New" w:cs="Courier New" w:hint="default"/>
      </w:rPr>
    </w:lvl>
    <w:lvl w:ilvl="5" w:tplc="041A0005" w:tentative="1">
      <w:start w:val="1"/>
      <w:numFmt w:val="bullet"/>
      <w:lvlText w:val=""/>
      <w:lvlJc w:val="left"/>
      <w:pPr>
        <w:ind w:left="4365" w:hanging="360"/>
      </w:pPr>
      <w:rPr>
        <w:rFonts w:ascii="Wingdings" w:hAnsi="Wingdings" w:hint="default"/>
      </w:rPr>
    </w:lvl>
    <w:lvl w:ilvl="6" w:tplc="041A0001" w:tentative="1">
      <w:start w:val="1"/>
      <w:numFmt w:val="bullet"/>
      <w:lvlText w:val=""/>
      <w:lvlJc w:val="left"/>
      <w:pPr>
        <w:ind w:left="5085" w:hanging="360"/>
      </w:pPr>
      <w:rPr>
        <w:rFonts w:ascii="Symbol" w:hAnsi="Symbol" w:hint="default"/>
      </w:rPr>
    </w:lvl>
    <w:lvl w:ilvl="7" w:tplc="041A0003" w:tentative="1">
      <w:start w:val="1"/>
      <w:numFmt w:val="bullet"/>
      <w:lvlText w:val="o"/>
      <w:lvlJc w:val="left"/>
      <w:pPr>
        <w:ind w:left="5805" w:hanging="360"/>
      </w:pPr>
      <w:rPr>
        <w:rFonts w:ascii="Courier New" w:hAnsi="Courier New" w:cs="Courier New" w:hint="default"/>
      </w:rPr>
    </w:lvl>
    <w:lvl w:ilvl="8" w:tplc="041A0005" w:tentative="1">
      <w:start w:val="1"/>
      <w:numFmt w:val="bullet"/>
      <w:lvlText w:val=""/>
      <w:lvlJc w:val="left"/>
      <w:pPr>
        <w:ind w:left="6525" w:hanging="360"/>
      </w:pPr>
      <w:rPr>
        <w:rFonts w:ascii="Wingdings" w:hAnsi="Wingdings" w:hint="default"/>
      </w:rPr>
    </w:lvl>
  </w:abstractNum>
  <w:abstractNum w:abstractNumId="12" w15:restartNumberingAfterBreak="0">
    <w:nsid w:val="1AC11CA5"/>
    <w:multiLevelType w:val="hybridMultilevel"/>
    <w:tmpl w:val="B74A22F2"/>
    <w:lvl w:ilvl="0" w:tplc="2E9A0F28">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D75647"/>
    <w:multiLevelType w:val="hybridMultilevel"/>
    <w:tmpl w:val="F90004F2"/>
    <w:lvl w:ilvl="0" w:tplc="041A0017">
      <w:start w:val="1"/>
      <w:numFmt w:val="lowerLetter"/>
      <w:lvlText w:val="%1)"/>
      <w:lvlJc w:val="left"/>
      <w:pPr>
        <w:tabs>
          <w:tab w:val="num" w:pos="360"/>
        </w:tabs>
        <w:ind w:left="360" w:hanging="360"/>
      </w:pPr>
      <w:rPr>
        <w:rFonts w:hint="default"/>
      </w:rPr>
    </w:lvl>
    <w:lvl w:ilvl="1" w:tplc="041A0003">
      <w:start w:val="1"/>
      <w:numFmt w:val="bullet"/>
      <w:lvlText w:val="o"/>
      <w:lvlJc w:val="left"/>
      <w:pPr>
        <w:tabs>
          <w:tab w:val="num" w:pos="863"/>
        </w:tabs>
        <w:ind w:left="863" w:hanging="360"/>
      </w:pPr>
      <w:rPr>
        <w:rFonts w:ascii="Courier New" w:hAnsi="Courier New" w:cs="Courier New" w:hint="default"/>
      </w:rPr>
    </w:lvl>
    <w:lvl w:ilvl="2" w:tplc="041A0005" w:tentative="1">
      <w:start w:val="1"/>
      <w:numFmt w:val="bullet"/>
      <w:lvlText w:val=""/>
      <w:lvlJc w:val="left"/>
      <w:pPr>
        <w:tabs>
          <w:tab w:val="num" w:pos="1583"/>
        </w:tabs>
        <w:ind w:left="1583" w:hanging="360"/>
      </w:pPr>
      <w:rPr>
        <w:rFonts w:ascii="Wingdings" w:hAnsi="Wingdings" w:hint="default"/>
      </w:rPr>
    </w:lvl>
    <w:lvl w:ilvl="3" w:tplc="041A0001">
      <w:start w:val="1"/>
      <w:numFmt w:val="bullet"/>
      <w:lvlText w:val=""/>
      <w:lvlJc w:val="left"/>
      <w:pPr>
        <w:tabs>
          <w:tab w:val="num" w:pos="2303"/>
        </w:tabs>
        <w:ind w:left="2303" w:hanging="360"/>
      </w:pPr>
      <w:rPr>
        <w:rFonts w:ascii="Symbol" w:hAnsi="Symbol" w:hint="default"/>
      </w:rPr>
    </w:lvl>
    <w:lvl w:ilvl="4" w:tplc="041A0003" w:tentative="1">
      <w:start w:val="1"/>
      <w:numFmt w:val="bullet"/>
      <w:lvlText w:val="o"/>
      <w:lvlJc w:val="left"/>
      <w:pPr>
        <w:tabs>
          <w:tab w:val="num" w:pos="3023"/>
        </w:tabs>
        <w:ind w:left="3023" w:hanging="360"/>
      </w:pPr>
      <w:rPr>
        <w:rFonts w:ascii="Courier New" w:hAnsi="Courier New" w:cs="Courier New" w:hint="default"/>
      </w:rPr>
    </w:lvl>
    <w:lvl w:ilvl="5" w:tplc="041A0005" w:tentative="1">
      <w:start w:val="1"/>
      <w:numFmt w:val="bullet"/>
      <w:lvlText w:val=""/>
      <w:lvlJc w:val="left"/>
      <w:pPr>
        <w:tabs>
          <w:tab w:val="num" w:pos="3743"/>
        </w:tabs>
        <w:ind w:left="3743" w:hanging="360"/>
      </w:pPr>
      <w:rPr>
        <w:rFonts w:ascii="Wingdings" w:hAnsi="Wingdings" w:hint="default"/>
      </w:rPr>
    </w:lvl>
    <w:lvl w:ilvl="6" w:tplc="041A0001" w:tentative="1">
      <w:start w:val="1"/>
      <w:numFmt w:val="bullet"/>
      <w:lvlText w:val=""/>
      <w:lvlJc w:val="left"/>
      <w:pPr>
        <w:tabs>
          <w:tab w:val="num" w:pos="4463"/>
        </w:tabs>
        <w:ind w:left="4463" w:hanging="360"/>
      </w:pPr>
      <w:rPr>
        <w:rFonts w:ascii="Symbol" w:hAnsi="Symbol" w:hint="default"/>
      </w:rPr>
    </w:lvl>
    <w:lvl w:ilvl="7" w:tplc="041A0003" w:tentative="1">
      <w:start w:val="1"/>
      <w:numFmt w:val="bullet"/>
      <w:lvlText w:val="o"/>
      <w:lvlJc w:val="left"/>
      <w:pPr>
        <w:tabs>
          <w:tab w:val="num" w:pos="5183"/>
        </w:tabs>
        <w:ind w:left="5183" w:hanging="360"/>
      </w:pPr>
      <w:rPr>
        <w:rFonts w:ascii="Courier New" w:hAnsi="Courier New" w:cs="Courier New" w:hint="default"/>
      </w:rPr>
    </w:lvl>
    <w:lvl w:ilvl="8" w:tplc="041A0005" w:tentative="1">
      <w:start w:val="1"/>
      <w:numFmt w:val="bullet"/>
      <w:lvlText w:val=""/>
      <w:lvlJc w:val="left"/>
      <w:pPr>
        <w:tabs>
          <w:tab w:val="num" w:pos="5903"/>
        </w:tabs>
        <w:ind w:left="5903" w:hanging="360"/>
      </w:pPr>
      <w:rPr>
        <w:rFonts w:ascii="Wingdings" w:hAnsi="Wingdings" w:hint="default"/>
      </w:rPr>
    </w:lvl>
  </w:abstractNum>
  <w:abstractNum w:abstractNumId="14" w15:restartNumberingAfterBreak="0">
    <w:nsid w:val="1B386861"/>
    <w:multiLevelType w:val="hybridMultilevel"/>
    <w:tmpl w:val="C45CABB2"/>
    <w:lvl w:ilvl="0" w:tplc="5FCCAFC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0DF459F"/>
    <w:multiLevelType w:val="hybridMultilevel"/>
    <w:tmpl w:val="361079DA"/>
    <w:lvl w:ilvl="0" w:tplc="109696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2530EB"/>
    <w:multiLevelType w:val="hybridMultilevel"/>
    <w:tmpl w:val="7A5EF8A4"/>
    <w:lvl w:ilvl="0" w:tplc="42C631F8">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8830EA"/>
    <w:multiLevelType w:val="hybridMultilevel"/>
    <w:tmpl w:val="5E30D836"/>
    <w:lvl w:ilvl="0" w:tplc="0906931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7E203B"/>
    <w:multiLevelType w:val="hybridMultilevel"/>
    <w:tmpl w:val="78001632"/>
    <w:lvl w:ilvl="0" w:tplc="DAB277FA">
      <w:start w:val="1"/>
      <w:numFmt w:val="bullet"/>
      <w:lvlText w:val="-"/>
      <w:lvlJc w:val="left"/>
      <w:pPr>
        <w:tabs>
          <w:tab w:val="num" w:pos="982"/>
        </w:tabs>
        <w:ind w:left="982" w:hanging="405"/>
      </w:pPr>
      <w:rPr>
        <w:rFonts w:ascii="Times" w:eastAsia="Times New Roman" w:hAnsi="Times" w:cs="Times" w:hint="default"/>
      </w:rPr>
    </w:lvl>
    <w:lvl w:ilvl="1" w:tplc="041A0003">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CBC64A6"/>
    <w:multiLevelType w:val="hybridMultilevel"/>
    <w:tmpl w:val="0930F7E8"/>
    <w:lvl w:ilvl="0" w:tplc="041A0003">
      <w:start w:val="1"/>
      <w:numFmt w:val="bullet"/>
      <w:lvlText w:val="o"/>
      <w:lvlJc w:val="left"/>
      <w:pPr>
        <w:tabs>
          <w:tab w:val="num" w:pos="937"/>
        </w:tabs>
        <w:ind w:left="937" w:hanging="360"/>
      </w:pPr>
      <w:rPr>
        <w:rFonts w:ascii="Courier New" w:hAnsi="Courier New" w:cs="Courier New" w:hint="default"/>
      </w:rPr>
    </w:lvl>
    <w:lvl w:ilvl="1" w:tplc="041A0003">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7465BA"/>
    <w:multiLevelType w:val="hybridMultilevel"/>
    <w:tmpl w:val="15248080"/>
    <w:lvl w:ilvl="0" w:tplc="336AC84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960CC6"/>
    <w:multiLevelType w:val="hybridMultilevel"/>
    <w:tmpl w:val="999ECF0A"/>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2" w15:restartNumberingAfterBreak="0">
    <w:nsid w:val="348C23D6"/>
    <w:multiLevelType w:val="hybridMultilevel"/>
    <w:tmpl w:val="BA20EBA2"/>
    <w:lvl w:ilvl="0" w:tplc="D1180EBC">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D123DC"/>
    <w:multiLevelType w:val="hybridMultilevel"/>
    <w:tmpl w:val="C65C61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82E6C5C"/>
    <w:multiLevelType w:val="hybridMultilevel"/>
    <w:tmpl w:val="14BA6742"/>
    <w:lvl w:ilvl="0" w:tplc="B6CC4824">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6E724C"/>
    <w:multiLevelType w:val="hybridMultilevel"/>
    <w:tmpl w:val="9C3AD96E"/>
    <w:lvl w:ilvl="0" w:tplc="0409000F">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AAB7320"/>
    <w:multiLevelType w:val="hybridMultilevel"/>
    <w:tmpl w:val="A68CBA78"/>
    <w:lvl w:ilvl="0" w:tplc="8670E994">
      <w:start w:val="1"/>
      <w:numFmt w:val="bullet"/>
      <w:lvlText w:val="-"/>
      <w:lvlJc w:val="left"/>
      <w:pPr>
        <w:ind w:left="720" w:hanging="360"/>
      </w:pPr>
      <w:rPr>
        <w:rFonts w:ascii="Calibri" w:eastAsia="Calibri"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7" w15:restartNumberingAfterBreak="0">
    <w:nsid w:val="3BDC30DC"/>
    <w:multiLevelType w:val="hybridMultilevel"/>
    <w:tmpl w:val="2E6C622C"/>
    <w:lvl w:ilvl="0" w:tplc="B0345D5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BF13EC"/>
    <w:multiLevelType w:val="hybridMultilevel"/>
    <w:tmpl w:val="E4761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F42F8A"/>
    <w:multiLevelType w:val="hybridMultilevel"/>
    <w:tmpl w:val="F86621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7AC598A"/>
    <w:multiLevelType w:val="hybridMultilevel"/>
    <w:tmpl w:val="ACB65988"/>
    <w:lvl w:ilvl="0" w:tplc="10969698">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CB089E"/>
    <w:multiLevelType w:val="hybridMultilevel"/>
    <w:tmpl w:val="9A58A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C0764D"/>
    <w:multiLevelType w:val="hybridMultilevel"/>
    <w:tmpl w:val="8B98B1BE"/>
    <w:lvl w:ilvl="0" w:tplc="6EC6084C">
      <w:start w:val="1"/>
      <w:numFmt w:val="decimal"/>
      <w:lvlText w:val="%1."/>
      <w:lvlJc w:val="left"/>
      <w:pPr>
        <w:ind w:left="765" w:hanging="360"/>
      </w:pPr>
      <w:rPr>
        <w:rFonts w:hint="default"/>
        <w:color w:val="auto"/>
        <w:sz w:val="20"/>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3" w15:restartNumberingAfterBreak="0">
    <w:nsid w:val="61AB31DF"/>
    <w:multiLevelType w:val="hybridMultilevel"/>
    <w:tmpl w:val="0ACC77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854F5D"/>
    <w:multiLevelType w:val="hybridMultilevel"/>
    <w:tmpl w:val="E16C991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5" w15:restartNumberingAfterBreak="0">
    <w:nsid w:val="6B474669"/>
    <w:multiLevelType w:val="hybridMultilevel"/>
    <w:tmpl w:val="520E5C02"/>
    <w:lvl w:ilvl="0" w:tplc="F35CBF6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DDB41D6"/>
    <w:multiLevelType w:val="hybridMultilevel"/>
    <w:tmpl w:val="DBCA4C7A"/>
    <w:lvl w:ilvl="0" w:tplc="EFA6379C">
      <w:start w:val="5"/>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D93BBE"/>
    <w:multiLevelType w:val="hybridMultilevel"/>
    <w:tmpl w:val="3BE2ABBE"/>
    <w:lvl w:ilvl="0" w:tplc="21483B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316D07"/>
    <w:multiLevelType w:val="hybridMultilevel"/>
    <w:tmpl w:val="2E62C9AC"/>
    <w:lvl w:ilvl="0" w:tplc="711A806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CB61CF"/>
    <w:multiLevelType w:val="hybridMultilevel"/>
    <w:tmpl w:val="0A36FBC8"/>
    <w:lvl w:ilvl="0" w:tplc="DF4035D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C334DF"/>
    <w:multiLevelType w:val="hybridMultilevel"/>
    <w:tmpl w:val="14F66E10"/>
    <w:lvl w:ilvl="0" w:tplc="D814F02A">
      <w:start w:val="1"/>
      <w:numFmt w:val="decimal"/>
      <w:lvlText w:val="%1."/>
      <w:lvlJc w:val="left"/>
      <w:pPr>
        <w:ind w:left="765" w:hanging="360"/>
      </w:pPr>
      <w:rPr>
        <w:rFonts w:ascii="Arial Narrow" w:hAnsi="Arial Narrow" w:hint="default"/>
        <w:sz w:val="20"/>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1" w15:restartNumberingAfterBreak="0">
    <w:nsid w:val="7EA83DF8"/>
    <w:multiLevelType w:val="hybridMultilevel"/>
    <w:tmpl w:val="EAA07A0E"/>
    <w:lvl w:ilvl="0" w:tplc="DAB277FA">
      <w:start w:val="1"/>
      <w:numFmt w:val="bullet"/>
      <w:lvlText w:val="-"/>
      <w:lvlJc w:val="left"/>
      <w:pPr>
        <w:tabs>
          <w:tab w:val="num" w:pos="405"/>
        </w:tabs>
        <w:ind w:left="405" w:hanging="405"/>
      </w:pPr>
      <w:rPr>
        <w:rFonts w:ascii="Times" w:eastAsia="Times New Roman" w:hAnsi="Times" w:cs="Times" w:hint="default"/>
      </w:rPr>
    </w:lvl>
    <w:lvl w:ilvl="1" w:tplc="041A0003" w:tentative="1">
      <w:start w:val="1"/>
      <w:numFmt w:val="bullet"/>
      <w:lvlText w:val="o"/>
      <w:lvlJc w:val="left"/>
      <w:pPr>
        <w:tabs>
          <w:tab w:val="num" w:pos="863"/>
        </w:tabs>
        <w:ind w:left="863" w:hanging="360"/>
      </w:pPr>
      <w:rPr>
        <w:rFonts w:ascii="Courier New" w:hAnsi="Courier New" w:cs="Courier New" w:hint="default"/>
      </w:rPr>
    </w:lvl>
    <w:lvl w:ilvl="2" w:tplc="041A0005" w:tentative="1">
      <w:start w:val="1"/>
      <w:numFmt w:val="bullet"/>
      <w:lvlText w:val=""/>
      <w:lvlJc w:val="left"/>
      <w:pPr>
        <w:tabs>
          <w:tab w:val="num" w:pos="1583"/>
        </w:tabs>
        <w:ind w:left="1583" w:hanging="360"/>
      </w:pPr>
      <w:rPr>
        <w:rFonts w:ascii="Wingdings" w:hAnsi="Wingdings" w:hint="default"/>
      </w:rPr>
    </w:lvl>
    <w:lvl w:ilvl="3" w:tplc="041A0001" w:tentative="1">
      <w:start w:val="1"/>
      <w:numFmt w:val="bullet"/>
      <w:lvlText w:val=""/>
      <w:lvlJc w:val="left"/>
      <w:pPr>
        <w:tabs>
          <w:tab w:val="num" w:pos="2303"/>
        </w:tabs>
        <w:ind w:left="2303" w:hanging="360"/>
      </w:pPr>
      <w:rPr>
        <w:rFonts w:ascii="Symbol" w:hAnsi="Symbol" w:hint="default"/>
      </w:rPr>
    </w:lvl>
    <w:lvl w:ilvl="4" w:tplc="041A0003" w:tentative="1">
      <w:start w:val="1"/>
      <w:numFmt w:val="bullet"/>
      <w:lvlText w:val="o"/>
      <w:lvlJc w:val="left"/>
      <w:pPr>
        <w:tabs>
          <w:tab w:val="num" w:pos="3023"/>
        </w:tabs>
        <w:ind w:left="3023" w:hanging="360"/>
      </w:pPr>
      <w:rPr>
        <w:rFonts w:ascii="Courier New" w:hAnsi="Courier New" w:cs="Courier New" w:hint="default"/>
      </w:rPr>
    </w:lvl>
    <w:lvl w:ilvl="5" w:tplc="041A0005" w:tentative="1">
      <w:start w:val="1"/>
      <w:numFmt w:val="bullet"/>
      <w:lvlText w:val=""/>
      <w:lvlJc w:val="left"/>
      <w:pPr>
        <w:tabs>
          <w:tab w:val="num" w:pos="3743"/>
        </w:tabs>
        <w:ind w:left="3743" w:hanging="360"/>
      </w:pPr>
      <w:rPr>
        <w:rFonts w:ascii="Wingdings" w:hAnsi="Wingdings" w:hint="default"/>
      </w:rPr>
    </w:lvl>
    <w:lvl w:ilvl="6" w:tplc="041A0001" w:tentative="1">
      <w:start w:val="1"/>
      <w:numFmt w:val="bullet"/>
      <w:lvlText w:val=""/>
      <w:lvlJc w:val="left"/>
      <w:pPr>
        <w:tabs>
          <w:tab w:val="num" w:pos="4463"/>
        </w:tabs>
        <w:ind w:left="4463" w:hanging="360"/>
      </w:pPr>
      <w:rPr>
        <w:rFonts w:ascii="Symbol" w:hAnsi="Symbol" w:hint="default"/>
      </w:rPr>
    </w:lvl>
    <w:lvl w:ilvl="7" w:tplc="041A0003" w:tentative="1">
      <w:start w:val="1"/>
      <w:numFmt w:val="bullet"/>
      <w:lvlText w:val="o"/>
      <w:lvlJc w:val="left"/>
      <w:pPr>
        <w:tabs>
          <w:tab w:val="num" w:pos="5183"/>
        </w:tabs>
        <w:ind w:left="5183" w:hanging="360"/>
      </w:pPr>
      <w:rPr>
        <w:rFonts w:ascii="Courier New" w:hAnsi="Courier New" w:cs="Courier New" w:hint="default"/>
      </w:rPr>
    </w:lvl>
    <w:lvl w:ilvl="8" w:tplc="041A0005" w:tentative="1">
      <w:start w:val="1"/>
      <w:numFmt w:val="bullet"/>
      <w:lvlText w:val=""/>
      <w:lvlJc w:val="left"/>
      <w:pPr>
        <w:tabs>
          <w:tab w:val="num" w:pos="5903"/>
        </w:tabs>
        <w:ind w:left="5903" w:hanging="360"/>
      </w:pPr>
      <w:rPr>
        <w:rFonts w:ascii="Wingdings" w:hAnsi="Wingdings" w:hint="default"/>
      </w:rPr>
    </w:lvl>
  </w:abstractNum>
  <w:abstractNum w:abstractNumId="42" w15:restartNumberingAfterBreak="0">
    <w:nsid w:val="7FF81D16"/>
    <w:multiLevelType w:val="hybridMultilevel"/>
    <w:tmpl w:val="F9027C34"/>
    <w:lvl w:ilvl="0" w:tplc="8670E994">
      <w:start w:val="1"/>
      <w:numFmt w:val="bullet"/>
      <w:lvlText w:val="-"/>
      <w:lvlJc w:val="left"/>
      <w:pPr>
        <w:ind w:left="720" w:hanging="360"/>
      </w:pPr>
      <w:rPr>
        <w:rFonts w:ascii="Calibri" w:eastAsia="Calibri"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321398795">
    <w:abstractNumId w:val="34"/>
  </w:num>
  <w:num w:numId="2" w16cid:durableId="1330404074">
    <w:abstractNumId w:val="6"/>
  </w:num>
  <w:num w:numId="3" w16cid:durableId="1034235388">
    <w:abstractNumId w:val="8"/>
  </w:num>
  <w:num w:numId="4" w16cid:durableId="521553802">
    <w:abstractNumId w:val="3"/>
  </w:num>
  <w:num w:numId="5" w16cid:durableId="176892595">
    <w:abstractNumId w:val="3"/>
    <w:lvlOverride w:ilvl="0">
      <w:lvl w:ilvl="0" w:tplc="F4EECF56">
        <w:start w:val="1"/>
        <w:numFmt w:val="decimal"/>
        <w:lvlText w:val="%1."/>
        <w:lvlJc w:val="left"/>
        <w:pPr>
          <w:tabs>
            <w:tab w:val="num" w:pos="1440"/>
          </w:tabs>
          <w:ind w:left="1440" w:hanging="360"/>
        </w:pPr>
        <w:rPr>
          <w:rFonts w:hint="default"/>
        </w:rPr>
      </w:lvl>
    </w:lvlOverride>
    <w:lvlOverride w:ilvl="1">
      <w:lvl w:ilvl="1" w:tplc="D04A3D1E">
        <w:start w:val="1"/>
        <w:numFmt w:val="lowerLetter"/>
        <w:lvlText w:val="%2."/>
        <w:lvlJc w:val="left"/>
        <w:pPr>
          <w:ind w:left="1440" w:hanging="360"/>
        </w:pPr>
      </w:lvl>
    </w:lvlOverride>
    <w:lvlOverride w:ilvl="2">
      <w:lvl w:ilvl="2" w:tplc="E8048ACA" w:tentative="1">
        <w:start w:val="1"/>
        <w:numFmt w:val="lowerRoman"/>
        <w:lvlText w:val="%3."/>
        <w:lvlJc w:val="right"/>
        <w:pPr>
          <w:ind w:left="2160" w:hanging="180"/>
        </w:pPr>
      </w:lvl>
    </w:lvlOverride>
    <w:lvlOverride w:ilvl="3">
      <w:lvl w:ilvl="3" w:tplc="BA34E952"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6" w16cid:durableId="1187909583">
    <w:abstractNumId w:val="35"/>
  </w:num>
  <w:num w:numId="7" w16cid:durableId="1343243593">
    <w:abstractNumId w:val="2"/>
  </w:num>
  <w:num w:numId="8" w16cid:durableId="1034232327">
    <w:abstractNumId w:val="23"/>
  </w:num>
  <w:num w:numId="9" w16cid:durableId="1112701286">
    <w:abstractNumId w:val="29"/>
  </w:num>
  <w:num w:numId="10" w16cid:durableId="2081906474">
    <w:abstractNumId w:val="40"/>
  </w:num>
  <w:num w:numId="11" w16cid:durableId="976446348">
    <w:abstractNumId w:val="32"/>
  </w:num>
  <w:num w:numId="12" w16cid:durableId="1862158658">
    <w:abstractNumId w:val="1"/>
  </w:num>
  <w:num w:numId="13" w16cid:durableId="1747922557">
    <w:abstractNumId w:val="41"/>
  </w:num>
  <w:num w:numId="14" w16cid:durableId="833032710">
    <w:abstractNumId w:val="4"/>
  </w:num>
  <w:num w:numId="15" w16cid:durableId="1736776032">
    <w:abstractNumId w:val="7"/>
  </w:num>
  <w:num w:numId="16" w16cid:durableId="1565096045">
    <w:abstractNumId w:val="18"/>
  </w:num>
  <w:num w:numId="17" w16cid:durableId="1532183036">
    <w:abstractNumId w:val="5"/>
  </w:num>
  <w:num w:numId="18" w16cid:durableId="608006632">
    <w:abstractNumId w:val="0"/>
  </w:num>
  <w:num w:numId="19" w16cid:durableId="289633201">
    <w:abstractNumId w:val="19"/>
  </w:num>
  <w:num w:numId="20" w16cid:durableId="1725375520">
    <w:abstractNumId w:val="25"/>
  </w:num>
  <w:num w:numId="21" w16cid:durableId="1440569891">
    <w:abstractNumId w:val="13"/>
  </w:num>
  <w:num w:numId="22" w16cid:durableId="1855142500">
    <w:abstractNumId w:val="37"/>
  </w:num>
  <w:num w:numId="23" w16cid:durableId="371223407">
    <w:abstractNumId w:val="33"/>
  </w:num>
  <w:num w:numId="24" w16cid:durableId="1330791549">
    <w:abstractNumId w:val="31"/>
  </w:num>
  <w:num w:numId="25" w16cid:durableId="707074392">
    <w:abstractNumId w:val="30"/>
  </w:num>
  <w:num w:numId="26" w16cid:durableId="1857382062">
    <w:abstractNumId w:val="15"/>
  </w:num>
  <w:num w:numId="27" w16cid:durableId="1201089633">
    <w:abstractNumId w:val="28"/>
  </w:num>
  <w:num w:numId="28" w16cid:durableId="668026647">
    <w:abstractNumId w:val="14"/>
  </w:num>
  <w:num w:numId="29" w16cid:durableId="1162087814">
    <w:abstractNumId w:val="9"/>
  </w:num>
  <w:num w:numId="30" w16cid:durableId="888686225">
    <w:abstractNumId w:val="11"/>
  </w:num>
  <w:num w:numId="31" w16cid:durableId="758913719">
    <w:abstractNumId w:val="21"/>
  </w:num>
  <w:num w:numId="32" w16cid:durableId="1837065379">
    <w:abstractNumId w:val="24"/>
  </w:num>
  <w:num w:numId="33" w16cid:durableId="567110484">
    <w:abstractNumId w:val="12"/>
  </w:num>
  <w:num w:numId="34" w16cid:durableId="377895300">
    <w:abstractNumId w:val="22"/>
  </w:num>
  <w:num w:numId="35" w16cid:durableId="1144350148">
    <w:abstractNumId w:val="20"/>
  </w:num>
  <w:num w:numId="36" w16cid:durableId="210843050">
    <w:abstractNumId w:val="16"/>
  </w:num>
  <w:num w:numId="37" w16cid:durableId="2025398307">
    <w:abstractNumId w:val="10"/>
  </w:num>
  <w:num w:numId="38" w16cid:durableId="1115707683">
    <w:abstractNumId w:val="36"/>
  </w:num>
  <w:num w:numId="39" w16cid:durableId="1742174806">
    <w:abstractNumId w:val="27"/>
  </w:num>
  <w:num w:numId="40" w16cid:durableId="423766837">
    <w:abstractNumId w:val="17"/>
  </w:num>
  <w:num w:numId="41" w16cid:durableId="297078150">
    <w:abstractNumId w:val="39"/>
  </w:num>
  <w:num w:numId="42" w16cid:durableId="541021986">
    <w:abstractNumId w:val="38"/>
  </w:num>
  <w:num w:numId="43" w16cid:durableId="1127120779">
    <w:abstractNumId w:val="42"/>
  </w:num>
  <w:num w:numId="44" w16cid:durableId="22183966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71D"/>
    <w:rsid w:val="0001664D"/>
    <w:rsid w:val="00016BC8"/>
    <w:rsid w:val="000208A3"/>
    <w:rsid w:val="000235FF"/>
    <w:rsid w:val="00026E12"/>
    <w:rsid w:val="00027E29"/>
    <w:rsid w:val="00036DF7"/>
    <w:rsid w:val="000564C9"/>
    <w:rsid w:val="00060891"/>
    <w:rsid w:val="0008183C"/>
    <w:rsid w:val="00081F5A"/>
    <w:rsid w:val="000A0ADD"/>
    <w:rsid w:val="000A6D41"/>
    <w:rsid w:val="000C355B"/>
    <w:rsid w:val="000F40BD"/>
    <w:rsid w:val="000F5982"/>
    <w:rsid w:val="000F738F"/>
    <w:rsid w:val="001001F0"/>
    <w:rsid w:val="00101F08"/>
    <w:rsid w:val="0011072D"/>
    <w:rsid w:val="001107F3"/>
    <w:rsid w:val="00126162"/>
    <w:rsid w:val="00154257"/>
    <w:rsid w:val="0016000E"/>
    <w:rsid w:val="001676F6"/>
    <w:rsid w:val="00177C7F"/>
    <w:rsid w:val="0018362B"/>
    <w:rsid w:val="00191529"/>
    <w:rsid w:val="001D212E"/>
    <w:rsid w:val="001E1733"/>
    <w:rsid w:val="001E5534"/>
    <w:rsid w:val="001F0BD2"/>
    <w:rsid w:val="00205174"/>
    <w:rsid w:val="00225422"/>
    <w:rsid w:val="00234A69"/>
    <w:rsid w:val="00237AEB"/>
    <w:rsid w:val="00237D07"/>
    <w:rsid w:val="00237F7E"/>
    <w:rsid w:val="0025464C"/>
    <w:rsid w:val="00275E5C"/>
    <w:rsid w:val="00283A7F"/>
    <w:rsid w:val="0029092F"/>
    <w:rsid w:val="00294D23"/>
    <w:rsid w:val="00295CCB"/>
    <w:rsid w:val="002A67CE"/>
    <w:rsid w:val="002C0801"/>
    <w:rsid w:val="002D1541"/>
    <w:rsid w:val="002E1E2E"/>
    <w:rsid w:val="00302CDF"/>
    <w:rsid w:val="00305F4F"/>
    <w:rsid w:val="00316E80"/>
    <w:rsid w:val="00323EC9"/>
    <w:rsid w:val="0033397F"/>
    <w:rsid w:val="00335A0D"/>
    <w:rsid w:val="003411D2"/>
    <w:rsid w:val="003524B6"/>
    <w:rsid w:val="00352A58"/>
    <w:rsid w:val="00355ED7"/>
    <w:rsid w:val="00356EFE"/>
    <w:rsid w:val="003648F3"/>
    <w:rsid w:val="00365AB2"/>
    <w:rsid w:val="00374ADA"/>
    <w:rsid w:val="00384AC0"/>
    <w:rsid w:val="003A21ED"/>
    <w:rsid w:val="003A5E6D"/>
    <w:rsid w:val="003B0B2F"/>
    <w:rsid w:val="003C7DB5"/>
    <w:rsid w:val="003E0E60"/>
    <w:rsid w:val="003F73BB"/>
    <w:rsid w:val="0041456C"/>
    <w:rsid w:val="00421A18"/>
    <w:rsid w:val="00421FDD"/>
    <w:rsid w:val="0042320D"/>
    <w:rsid w:val="0042434A"/>
    <w:rsid w:val="00427B40"/>
    <w:rsid w:val="004409C0"/>
    <w:rsid w:val="00440E4C"/>
    <w:rsid w:val="00447C12"/>
    <w:rsid w:val="00452E3C"/>
    <w:rsid w:val="00454A76"/>
    <w:rsid w:val="00466C8A"/>
    <w:rsid w:val="004764C8"/>
    <w:rsid w:val="004A573E"/>
    <w:rsid w:val="004C4261"/>
    <w:rsid w:val="004C5518"/>
    <w:rsid w:val="004E20FB"/>
    <w:rsid w:val="004F304C"/>
    <w:rsid w:val="00502598"/>
    <w:rsid w:val="005113B9"/>
    <w:rsid w:val="0052518D"/>
    <w:rsid w:val="00542F7A"/>
    <w:rsid w:val="00551ABF"/>
    <w:rsid w:val="005556D0"/>
    <w:rsid w:val="00574D6B"/>
    <w:rsid w:val="00575D08"/>
    <w:rsid w:val="00575D18"/>
    <w:rsid w:val="00581C05"/>
    <w:rsid w:val="00591590"/>
    <w:rsid w:val="0059755D"/>
    <w:rsid w:val="005A6D2D"/>
    <w:rsid w:val="005C160D"/>
    <w:rsid w:val="005C4C03"/>
    <w:rsid w:val="005E09CB"/>
    <w:rsid w:val="005E5D9D"/>
    <w:rsid w:val="005F76A5"/>
    <w:rsid w:val="006018C1"/>
    <w:rsid w:val="00610465"/>
    <w:rsid w:val="00623E0E"/>
    <w:rsid w:val="0066005C"/>
    <w:rsid w:val="00667D3B"/>
    <w:rsid w:val="006843DD"/>
    <w:rsid w:val="00687A5F"/>
    <w:rsid w:val="00696989"/>
    <w:rsid w:val="006A154F"/>
    <w:rsid w:val="006A396C"/>
    <w:rsid w:val="006A5991"/>
    <w:rsid w:val="006A6706"/>
    <w:rsid w:val="006C2824"/>
    <w:rsid w:val="006C4449"/>
    <w:rsid w:val="006C5F72"/>
    <w:rsid w:val="006C5FFC"/>
    <w:rsid w:val="006D3801"/>
    <w:rsid w:val="006E1A47"/>
    <w:rsid w:val="00706B98"/>
    <w:rsid w:val="007268A7"/>
    <w:rsid w:val="00736961"/>
    <w:rsid w:val="00745929"/>
    <w:rsid w:val="0075591B"/>
    <w:rsid w:val="00767CC0"/>
    <w:rsid w:val="0077329D"/>
    <w:rsid w:val="00773E08"/>
    <w:rsid w:val="007769AB"/>
    <w:rsid w:val="00781E3A"/>
    <w:rsid w:val="007876CE"/>
    <w:rsid w:val="0079396B"/>
    <w:rsid w:val="00793AF5"/>
    <w:rsid w:val="007A3DD0"/>
    <w:rsid w:val="007A6A34"/>
    <w:rsid w:val="007E12CF"/>
    <w:rsid w:val="007F3611"/>
    <w:rsid w:val="00807636"/>
    <w:rsid w:val="0082164F"/>
    <w:rsid w:val="008248A0"/>
    <w:rsid w:val="00830BD9"/>
    <w:rsid w:val="00842520"/>
    <w:rsid w:val="00843F4E"/>
    <w:rsid w:val="00857FF2"/>
    <w:rsid w:val="00864629"/>
    <w:rsid w:val="008906C8"/>
    <w:rsid w:val="00895B37"/>
    <w:rsid w:val="008A0DC4"/>
    <w:rsid w:val="008B1FAD"/>
    <w:rsid w:val="008B53C0"/>
    <w:rsid w:val="008B6546"/>
    <w:rsid w:val="008D530D"/>
    <w:rsid w:val="008E6867"/>
    <w:rsid w:val="008F66E8"/>
    <w:rsid w:val="00906865"/>
    <w:rsid w:val="00907D7B"/>
    <w:rsid w:val="009576B9"/>
    <w:rsid w:val="00963956"/>
    <w:rsid w:val="00967350"/>
    <w:rsid w:val="009879B3"/>
    <w:rsid w:val="0099156E"/>
    <w:rsid w:val="009C0C90"/>
    <w:rsid w:val="009C5C26"/>
    <w:rsid w:val="009E7761"/>
    <w:rsid w:val="00A00B46"/>
    <w:rsid w:val="00A00D19"/>
    <w:rsid w:val="00A04F59"/>
    <w:rsid w:val="00A05EB5"/>
    <w:rsid w:val="00A15798"/>
    <w:rsid w:val="00A23E24"/>
    <w:rsid w:val="00A34A80"/>
    <w:rsid w:val="00A35792"/>
    <w:rsid w:val="00A36580"/>
    <w:rsid w:val="00A474AE"/>
    <w:rsid w:val="00A6047C"/>
    <w:rsid w:val="00A63F83"/>
    <w:rsid w:val="00A725A3"/>
    <w:rsid w:val="00A80BAD"/>
    <w:rsid w:val="00A95D59"/>
    <w:rsid w:val="00AB634D"/>
    <w:rsid w:val="00AB73A5"/>
    <w:rsid w:val="00AC2B8C"/>
    <w:rsid w:val="00AD7E88"/>
    <w:rsid w:val="00AE195D"/>
    <w:rsid w:val="00AE3365"/>
    <w:rsid w:val="00AF2DC4"/>
    <w:rsid w:val="00B00E53"/>
    <w:rsid w:val="00B020ED"/>
    <w:rsid w:val="00B17EBB"/>
    <w:rsid w:val="00B2030A"/>
    <w:rsid w:val="00B26CF9"/>
    <w:rsid w:val="00B3097D"/>
    <w:rsid w:val="00B33EED"/>
    <w:rsid w:val="00B34927"/>
    <w:rsid w:val="00B34CAB"/>
    <w:rsid w:val="00B40924"/>
    <w:rsid w:val="00B4698D"/>
    <w:rsid w:val="00B51A06"/>
    <w:rsid w:val="00B523EF"/>
    <w:rsid w:val="00B6076F"/>
    <w:rsid w:val="00B6186E"/>
    <w:rsid w:val="00B6671D"/>
    <w:rsid w:val="00B678AF"/>
    <w:rsid w:val="00B9475F"/>
    <w:rsid w:val="00B96905"/>
    <w:rsid w:val="00BA64EA"/>
    <w:rsid w:val="00BC16D7"/>
    <w:rsid w:val="00BC4F48"/>
    <w:rsid w:val="00C17A12"/>
    <w:rsid w:val="00C322C0"/>
    <w:rsid w:val="00C4730A"/>
    <w:rsid w:val="00C70159"/>
    <w:rsid w:val="00C75B7A"/>
    <w:rsid w:val="00C77D22"/>
    <w:rsid w:val="00C95B58"/>
    <w:rsid w:val="00CA24CF"/>
    <w:rsid w:val="00CB18DE"/>
    <w:rsid w:val="00CE4184"/>
    <w:rsid w:val="00D0205C"/>
    <w:rsid w:val="00D20143"/>
    <w:rsid w:val="00D20E28"/>
    <w:rsid w:val="00D229E4"/>
    <w:rsid w:val="00D416D9"/>
    <w:rsid w:val="00D5165C"/>
    <w:rsid w:val="00D632B2"/>
    <w:rsid w:val="00D64627"/>
    <w:rsid w:val="00D73000"/>
    <w:rsid w:val="00D73943"/>
    <w:rsid w:val="00D76B04"/>
    <w:rsid w:val="00D81060"/>
    <w:rsid w:val="00D817B4"/>
    <w:rsid w:val="00D82D24"/>
    <w:rsid w:val="00D928B8"/>
    <w:rsid w:val="00DA2EDE"/>
    <w:rsid w:val="00DB47C1"/>
    <w:rsid w:val="00DB711D"/>
    <w:rsid w:val="00DD1B31"/>
    <w:rsid w:val="00DE6425"/>
    <w:rsid w:val="00DE74AF"/>
    <w:rsid w:val="00DF4DFE"/>
    <w:rsid w:val="00E11356"/>
    <w:rsid w:val="00E131D5"/>
    <w:rsid w:val="00E22E83"/>
    <w:rsid w:val="00E23903"/>
    <w:rsid w:val="00E334C7"/>
    <w:rsid w:val="00E6744B"/>
    <w:rsid w:val="00E70EB0"/>
    <w:rsid w:val="00E87BF2"/>
    <w:rsid w:val="00E91205"/>
    <w:rsid w:val="00E962AF"/>
    <w:rsid w:val="00EB4145"/>
    <w:rsid w:val="00EB7852"/>
    <w:rsid w:val="00EC6ECF"/>
    <w:rsid w:val="00ED3802"/>
    <w:rsid w:val="00ED6311"/>
    <w:rsid w:val="00ED7133"/>
    <w:rsid w:val="00ED72A3"/>
    <w:rsid w:val="00EE7269"/>
    <w:rsid w:val="00EF5E77"/>
    <w:rsid w:val="00F026BF"/>
    <w:rsid w:val="00F07CDD"/>
    <w:rsid w:val="00F32865"/>
    <w:rsid w:val="00F35629"/>
    <w:rsid w:val="00F36AB0"/>
    <w:rsid w:val="00F65A76"/>
    <w:rsid w:val="00F95066"/>
    <w:rsid w:val="00FB53B3"/>
    <w:rsid w:val="00FB6E86"/>
    <w:rsid w:val="00FF3353"/>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1DDAB3"/>
  <w15:chartTrackingRefBased/>
  <w15:docId w15:val="{98263C0F-9C6F-1F46-8737-EC81F38EC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hr-HR"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iPriority="35"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67CC0"/>
    <w:rPr>
      <w:sz w:val="24"/>
      <w:szCs w:val="24"/>
      <w:lang w:val="en-US" w:eastAsia="en-US"/>
    </w:rPr>
  </w:style>
  <w:style w:type="paragraph" w:styleId="Heading1">
    <w:name w:val="heading 1"/>
    <w:basedOn w:val="Normal"/>
    <w:next w:val="Normal"/>
    <w:link w:val="Heading1Char"/>
    <w:qFormat/>
    <w:rsid w:val="00365AB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qFormat/>
    <w:rsid w:val="00830BD9"/>
    <w:pPr>
      <w:spacing w:before="100" w:beforeAutospacing="1" w:after="100" w:afterAutospacing="1"/>
      <w:outlineLvl w:val="1"/>
    </w:pPr>
    <w:rPr>
      <w:b/>
      <w:bCs/>
      <w:color w:val="00000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30BD9"/>
    <w:pPr>
      <w:tabs>
        <w:tab w:val="center" w:pos="4680"/>
        <w:tab w:val="right" w:pos="9360"/>
      </w:tabs>
    </w:pPr>
  </w:style>
  <w:style w:type="character" w:customStyle="1" w:styleId="HeaderChar">
    <w:name w:val="Header Char"/>
    <w:link w:val="Header"/>
    <w:uiPriority w:val="99"/>
    <w:rsid w:val="00830BD9"/>
    <w:rPr>
      <w:sz w:val="24"/>
      <w:szCs w:val="24"/>
    </w:rPr>
  </w:style>
  <w:style w:type="paragraph" w:styleId="Footer">
    <w:name w:val="footer"/>
    <w:basedOn w:val="Normal"/>
    <w:link w:val="FooterChar"/>
    <w:uiPriority w:val="99"/>
    <w:rsid w:val="00830BD9"/>
    <w:pPr>
      <w:tabs>
        <w:tab w:val="center" w:pos="4680"/>
        <w:tab w:val="right" w:pos="9360"/>
      </w:tabs>
    </w:pPr>
  </w:style>
  <w:style w:type="character" w:customStyle="1" w:styleId="FooterChar">
    <w:name w:val="Footer Char"/>
    <w:link w:val="Footer"/>
    <w:uiPriority w:val="99"/>
    <w:rsid w:val="00830BD9"/>
    <w:rPr>
      <w:sz w:val="24"/>
      <w:szCs w:val="24"/>
    </w:rPr>
  </w:style>
  <w:style w:type="character" w:customStyle="1" w:styleId="Heading2Char">
    <w:name w:val="Heading 2 Char"/>
    <w:link w:val="Heading2"/>
    <w:rsid w:val="00830BD9"/>
    <w:rPr>
      <w:b/>
      <w:bCs/>
      <w:color w:val="000000"/>
      <w:sz w:val="36"/>
      <w:szCs w:val="36"/>
    </w:rPr>
  </w:style>
  <w:style w:type="character" w:styleId="Hyperlink">
    <w:name w:val="Hyperlink"/>
    <w:rsid w:val="00B40924"/>
    <w:rPr>
      <w:color w:val="0000FF"/>
      <w:u w:val="single"/>
    </w:rPr>
  </w:style>
  <w:style w:type="paragraph" w:customStyle="1" w:styleId="ListNumbered">
    <w:name w:val="List Numbered"/>
    <w:basedOn w:val="Normal"/>
    <w:autoRedefine/>
    <w:rsid w:val="00B40924"/>
    <w:pPr>
      <w:tabs>
        <w:tab w:val="left" w:pos="720"/>
      </w:tabs>
      <w:spacing w:after="120" w:line="360" w:lineRule="auto"/>
      <w:ind w:left="720" w:hanging="720"/>
    </w:pPr>
    <w:rPr>
      <w:rFonts w:ascii="Times" w:eastAsia="Times" w:hAnsi="Times"/>
      <w:szCs w:val="20"/>
    </w:rPr>
  </w:style>
  <w:style w:type="paragraph" w:customStyle="1" w:styleId="Arial11">
    <w:name w:val="Arial 11"/>
    <w:basedOn w:val="Normal"/>
    <w:link w:val="Arial11Char"/>
    <w:qFormat/>
    <w:rsid w:val="00773E08"/>
    <w:rPr>
      <w:rFonts w:ascii="Arial" w:hAnsi="Arial" w:cs="Arial"/>
      <w:sz w:val="22"/>
      <w:lang w:eastAsia="hr-HR"/>
    </w:rPr>
  </w:style>
  <w:style w:type="table" w:styleId="TableGrid">
    <w:name w:val="Table Grid"/>
    <w:basedOn w:val="TableNormal"/>
    <w:rsid w:val="00D416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rial11Char">
    <w:name w:val="Arial 11 Char"/>
    <w:link w:val="Arial11"/>
    <w:rsid w:val="00773E08"/>
    <w:rPr>
      <w:rFonts w:ascii="Arial" w:hAnsi="Arial" w:cs="Arial"/>
      <w:sz w:val="22"/>
      <w:szCs w:val="24"/>
      <w:lang w:eastAsia="hr-HR"/>
    </w:rPr>
  </w:style>
  <w:style w:type="table" w:styleId="TableGrid1">
    <w:name w:val="Table Grid 1"/>
    <w:basedOn w:val="TableNormal"/>
    <w:rsid w:val="00D416D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D416D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Caption">
    <w:name w:val="caption"/>
    <w:basedOn w:val="Normal"/>
    <w:next w:val="Normal"/>
    <w:uiPriority w:val="35"/>
    <w:unhideWhenUsed/>
    <w:qFormat/>
    <w:rsid w:val="00F32865"/>
    <w:rPr>
      <w:b/>
      <w:bCs/>
      <w:sz w:val="20"/>
      <w:szCs w:val="20"/>
      <w:lang w:val="hr-HR"/>
    </w:rPr>
  </w:style>
  <w:style w:type="paragraph" w:styleId="BalloonText">
    <w:name w:val="Balloon Text"/>
    <w:basedOn w:val="Normal"/>
    <w:link w:val="BalloonTextChar"/>
    <w:rsid w:val="00581C05"/>
    <w:rPr>
      <w:rFonts w:ascii="Tahoma" w:hAnsi="Tahoma" w:cs="Tahoma"/>
      <w:sz w:val="16"/>
      <w:szCs w:val="16"/>
    </w:rPr>
  </w:style>
  <w:style w:type="character" w:customStyle="1" w:styleId="BalloonTextChar">
    <w:name w:val="Balloon Text Char"/>
    <w:link w:val="BalloonText"/>
    <w:rsid w:val="00581C05"/>
    <w:rPr>
      <w:rFonts w:ascii="Tahoma" w:hAnsi="Tahoma" w:cs="Tahoma"/>
      <w:sz w:val="16"/>
      <w:szCs w:val="16"/>
    </w:rPr>
  </w:style>
  <w:style w:type="paragraph" w:customStyle="1" w:styleId="Default">
    <w:name w:val="Default"/>
    <w:rsid w:val="00E11356"/>
    <w:pPr>
      <w:autoSpaceDE w:val="0"/>
      <w:autoSpaceDN w:val="0"/>
      <w:adjustRightInd w:val="0"/>
    </w:pPr>
    <w:rPr>
      <w:rFonts w:ascii="CINHN M+ Minion Pro" w:hAnsi="CINHN M+ Minion Pro" w:cs="CINHN M+ Minion Pro"/>
      <w:color w:val="000000"/>
      <w:sz w:val="24"/>
      <w:szCs w:val="24"/>
      <w:lang w:eastAsia="hr-HR"/>
    </w:rPr>
  </w:style>
  <w:style w:type="character" w:customStyle="1" w:styleId="SC182520">
    <w:name w:val="SC.18.2520"/>
    <w:uiPriority w:val="99"/>
    <w:rsid w:val="00E11356"/>
    <w:rPr>
      <w:rFonts w:cs="CINHN M+ Minion Pro"/>
      <w:color w:val="000000"/>
      <w:sz w:val="19"/>
      <w:szCs w:val="19"/>
    </w:rPr>
  </w:style>
  <w:style w:type="character" w:customStyle="1" w:styleId="SC92520">
    <w:name w:val="SC.9.2520"/>
    <w:uiPriority w:val="99"/>
    <w:rsid w:val="003F73BB"/>
    <w:rPr>
      <w:rFonts w:cs="CINHN M+ Minion Pro"/>
      <w:color w:val="000000"/>
      <w:sz w:val="19"/>
      <w:szCs w:val="19"/>
    </w:rPr>
  </w:style>
  <w:style w:type="paragraph" w:customStyle="1" w:styleId="uvlaka">
    <w:name w:val="uvlaka"/>
    <w:basedOn w:val="Normal"/>
    <w:uiPriority w:val="99"/>
    <w:rsid w:val="00502598"/>
    <w:pPr>
      <w:ind w:left="170" w:hanging="170"/>
    </w:pPr>
    <w:rPr>
      <w:lang w:val="hr-HR" w:eastAsia="hr-HR"/>
    </w:rPr>
  </w:style>
  <w:style w:type="character" w:styleId="UnresolvedMention">
    <w:name w:val="Unresolved Mention"/>
    <w:uiPriority w:val="99"/>
    <w:semiHidden/>
    <w:unhideWhenUsed/>
    <w:rsid w:val="00225422"/>
    <w:rPr>
      <w:color w:val="605E5C"/>
      <w:shd w:val="clear" w:color="auto" w:fill="E1DFDD"/>
    </w:rPr>
  </w:style>
  <w:style w:type="character" w:styleId="CommentReference">
    <w:name w:val="annotation reference"/>
    <w:rsid w:val="00466C8A"/>
    <w:rPr>
      <w:sz w:val="16"/>
      <w:szCs w:val="16"/>
    </w:rPr>
  </w:style>
  <w:style w:type="paragraph" w:styleId="CommentText">
    <w:name w:val="annotation text"/>
    <w:basedOn w:val="Normal"/>
    <w:link w:val="CommentTextChar"/>
    <w:rsid w:val="00466C8A"/>
    <w:rPr>
      <w:sz w:val="20"/>
      <w:szCs w:val="20"/>
    </w:rPr>
  </w:style>
  <w:style w:type="character" w:customStyle="1" w:styleId="CommentTextChar">
    <w:name w:val="Comment Text Char"/>
    <w:link w:val="CommentText"/>
    <w:rsid w:val="00466C8A"/>
    <w:rPr>
      <w:lang w:val="en-US" w:eastAsia="en-US"/>
    </w:rPr>
  </w:style>
  <w:style w:type="paragraph" w:styleId="CommentSubject">
    <w:name w:val="annotation subject"/>
    <w:basedOn w:val="CommentText"/>
    <w:next w:val="CommentText"/>
    <w:link w:val="CommentSubjectChar"/>
    <w:rsid w:val="00466C8A"/>
    <w:rPr>
      <w:b/>
      <w:bCs/>
    </w:rPr>
  </w:style>
  <w:style w:type="character" w:customStyle="1" w:styleId="CommentSubjectChar">
    <w:name w:val="Comment Subject Char"/>
    <w:link w:val="CommentSubject"/>
    <w:rsid w:val="00466C8A"/>
    <w:rPr>
      <w:b/>
      <w:bCs/>
      <w:lang w:val="en-US" w:eastAsia="en-US"/>
    </w:rPr>
  </w:style>
  <w:style w:type="paragraph" w:customStyle="1" w:styleId="C-sliketekst">
    <w:name w:val="C - slike tekst"/>
    <w:basedOn w:val="Normal"/>
    <w:link w:val="C-sliketekstChar"/>
    <w:qFormat/>
    <w:rsid w:val="000A0ADD"/>
    <w:pPr>
      <w:spacing w:before="120" w:after="60"/>
      <w:jc w:val="both"/>
    </w:pPr>
    <w:rPr>
      <w:rFonts w:ascii="Calibri" w:hAnsi="Calibri" w:cs="Calibri"/>
      <w:sz w:val="22"/>
      <w:szCs w:val="22"/>
      <w:lang w:val="pl-PL" w:eastAsia="hr-HR"/>
    </w:rPr>
  </w:style>
  <w:style w:type="character" w:customStyle="1" w:styleId="C-sliketekstChar">
    <w:name w:val="C - slike tekst Char"/>
    <w:link w:val="C-sliketekst"/>
    <w:rsid w:val="000A0ADD"/>
    <w:rPr>
      <w:rFonts w:ascii="Calibri" w:hAnsi="Calibri" w:cs="Calibri"/>
      <w:sz w:val="22"/>
      <w:szCs w:val="22"/>
      <w:lang w:val="pl-PL" w:eastAsia="hr-HR"/>
    </w:rPr>
  </w:style>
  <w:style w:type="character" w:styleId="FollowedHyperlink">
    <w:name w:val="FollowedHyperlink"/>
    <w:rsid w:val="00B26CF9"/>
    <w:rPr>
      <w:color w:val="954F72"/>
      <w:u w:val="single"/>
    </w:rPr>
  </w:style>
  <w:style w:type="character" w:customStyle="1" w:styleId="Heading1Char">
    <w:name w:val="Heading 1 Char"/>
    <w:basedOn w:val="DefaultParagraphFont"/>
    <w:link w:val="Heading1"/>
    <w:rsid w:val="00365AB2"/>
    <w:rPr>
      <w:rFonts w:asciiTheme="majorHAnsi" w:eastAsiaTheme="majorEastAsia" w:hAnsiTheme="majorHAnsi" w:cstheme="majorBidi"/>
      <w:color w:val="2F5496"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175271">
      <w:bodyDiv w:val="1"/>
      <w:marLeft w:val="0"/>
      <w:marRight w:val="0"/>
      <w:marTop w:val="0"/>
      <w:marBottom w:val="0"/>
      <w:divBdr>
        <w:top w:val="none" w:sz="0" w:space="0" w:color="auto"/>
        <w:left w:val="none" w:sz="0" w:space="0" w:color="auto"/>
        <w:bottom w:val="none" w:sz="0" w:space="0" w:color="auto"/>
        <w:right w:val="none" w:sz="0" w:space="0" w:color="auto"/>
      </w:divBdr>
    </w:div>
    <w:div w:id="973407781">
      <w:bodyDiv w:val="1"/>
      <w:marLeft w:val="0"/>
      <w:marRight w:val="0"/>
      <w:marTop w:val="0"/>
      <w:marBottom w:val="0"/>
      <w:divBdr>
        <w:top w:val="none" w:sz="0" w:space="0" w:color="auto"/>
        <w:left w:val="none" w:sz="0" w:space="0" w:color="auto"/>
        <w:bottom w:val="none" w:sz="0" w:space="0" w:color="auto"/>
        <w:right w:val="none" w:sz="0" w:space="0" w:color="auto"/>
      </w:divBdr>
    </w:div>
    <w:div w:id="1207988165">
      <w:bodyDiv w:val="1"/>
      <w:marLeft w:val="0"/>
      <w:marRight w:val="0"/>
      <w:marTop w:val="0"/>
      <w:marBottom w:val="0"/>
      <w:divBdr>
        <w:top w:val="none" w:sz="0" w:space="0" w:color="auto"/>
        <w:left w:val="none" w:sz="0" w:space="0" w:color="auto"/>
        <w:bottom w:val="none" w:sz="0" w:space="0" w:color="auto"/>
        <w:right w:val="none" w:sz="0" w:space="0" w:color="auto"/>
      </w:divBdr>
    </w:div>
    <w:div w:id="1223712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My%20Documents\My%20Dropbox\MMS\Vjezbe\MMS_Vjezba1-predloza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MMS_Vjezba1-predlozak</Template>
  <TotalTime>311</TotalTime>
  <Pages>11</Pages>
  <Words>3348</Words>
  <Characters>20686</Characters>
  <Application>Microsoft Office Word</Application>
  <DocSecurity>0</DocSecurity>
  <Lines>172</Lines>
  <Paragraphs>47</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Vježba 1: Analiza multimedijske aplikacije obzirom na korištene medije</vt:lpstr>
      <vt:lpstr>Vježba 1: Analiza multimedijske aplikacije obzirom na korištene medije</vt:lpstr>
    </vt:vector>
  </TitlesOfParts>
  <Company>FIMA</Company>
  <LinksUpToDate>false</LinksUpToDate>
  <CharactersWithSpaces>23987</CharactersWithSpaces>
  <SharedDoc>false</SharedDoc>
  <HLinks>
    <vt:vector size="12" baseType="variant">
      <vt:variant>
        <vt:i4>3670112</vt:i4>
      </vt:variant>
      <vt:variant>
        <vt:i4>3</vt:i4>
      </vt:variant>
      <vt:variant>
        <vt:i4>0</vt:i4>
      </vt:variant>
      <vt:variant>
        <vt:i4>5</vt:i4>
      </vt:variant>
      <vt:variant>
        <vt:lpwstr>https://forms.gle/qK3KLHzAF6y9d6JV9</vt:lpwstr>
      </vt:variant>
      <vt:variant>
        <vt:lpwstr/>
      </vt:variant>
      <vt:variant>
        <vt:i4>4587547</vt:i4>
      </vt:variant>
      <vt:variant>
        <vt:i4>0</vt:i4>
      </vt:variant>
      <vt:variant>
        <vt:i4>0</vt:i4>
      </vt:variant>
      <vt:variant>
        <vt:i4>5</vt:i4>
      </vt:variant>
      <vt:variant>
        <vt:lpwstr>http://omnilinq.com/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Vježba 1: Analiza multimedijske aplikacije obzirom na korištene medije</dc:title>
  <dc:subject/>
  <dc:creator>Dijana Plantak Vukovac</dc:creator>
  <cp:keywords/>
  <cp:lastModifiedBy>Karlo Alković</cp:lastModifiedBy>
  <cp:revision>60</cp:revision>
  <cp:lastPrinted>2009-11-17T15:00:00Z</cp:lastPrinted>
  <dcterms:created xsi:type="dcterms:W3CDTF">2020-07-16T14:08:00Z</dcterms:created>
  <dcterms:modified xsi:type="dcterms:W3CDTF">2023-06-09T01:52:00Z</dcterms:modified>
</cp:coreProperties>
</file>